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62CB" w14:textId="418F7BB1" w:rsidR="0063585C" w:rsidRPr="004851C7" w:rsidRDefault="00760739" w:rsidP="000D0B32">
      <w:pPr>
        <w:pStyle w:val="Cmlaplog"/>
        <w:jc w:val="both"/>
      </w:pPr>
      <w:r w:rsidRPr="004851C7">
        <w:rPr>
          <w:noProof/>
          <w:lang w:eastAsia="hu-HU"/>
        </w:rPr>
        <w:drawing>
          <wp:inline distT="0" distB="0" distL="0" distR="0" wp14:anchorId="5D62D356" wp14:editId="12C8589F">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34FAFC97" w:rsidR="004851C7" w:rsidRDefault="003B4951" w:rsidP="00D429F2">
      <w:pPr>
        <w:pStyle w:val="Cmlapkarstanszk"/>
      </w:pPr>
      <w:fldSimple w:instr=" DOCPROPERTY  Company  \* MERGEFORMAT ">
        <w:r w:rsidR="00436D6C">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Pr="00C265DD" w:rsidRDefault="004851C7" w:rsidP="00C265DD">
      <w:pPr>
        <w:ind w:left="720" w:firstLine="0"/>
      </w:pPr>
    </w:p>
    <w:p w14:paraId="5F0859C9" w14:textId="77777777" w:rsidR="004851C7" w:rsidRDefault="004851C7"/>
    <w:p w14:paraId="5E696097" w14:textId="77777777" w:rsidR="004851C7" w:rsidRDefault="004851C7"/>
    <w:p w14:paraId="0BAB6244" w14:textId="77777777" w:rsidR="004851C7" w:rsidRPr="00B50CAA" w:rsidRDefault="004851C7"/>
    <w:p w14:paraId="48E58346" w14:textId="213D6F20" w:rsidR="0063585C" w:rsidRPr="00B50CAA" w:rsidRDefault="003B4951" w:rsidP="00171054">
      <w:pPr>
        <w:pStyle w:val="Cmlapszerz"/>
      </w:pPr>
      <w:fldSimple w:instr=" AUTHOR  \* MERGEFORMAT ">
        <w:r w:rsidR="00436D6C">
          <w:t>Szabó Benedek Ferenc</w:t>
        </w:r>
      </w:fldSimple>
      <w:r w:rsidR="00E30178">
        <w:t xml:space="preserve"> </w:t>
      </w:r>
    </w:p>
    <w:p w14:paraId="5532B58E" w14:textId="538B2688" w:rsidR="0063585C" w:rsidRPr="00B50CAA" w:rsidRDefault="003B4951" w:rsidP="00CD4D7E">
      <w:pPr>
        <w:pStyle w:val="Title"/>
      </w:pPr>
      <w:fldSimple w:instr=" TITLE  \* MERGEFORMAT ">
        <w:r w:rsidR="00436D6C">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2543B0C3">
                <wp:simplePos x="0" y="0"/>
                <wp:positionH relativeFrom="page">
                  <wp:posOffset>2276419</wp:posOffset>
                </wp:positionH>
                <wp:positionV relativeFrom="paragraph">
                  <wp:posOffset>366395</wp:posOffset>
                </wp:positionV>
                <wp:extent cx="3092352" cy="1906954"/>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352" cy="19069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0BA76C3C" w:rsidR="0063585C" w:rsidRDefault="0063585C" w:rsidP="00171054">
                            <w:pPr>
                              <w:keepLines/>
                              <w:spacing w:after="0"/>
                              <w:ind w:firstLine="0"/>
                              <w:jc w:val="center"/>
                              <w:rPr>
                                <w:smallCaps/>
                              </w:rPr>
                            </w:pPr>
                            <w:r>
                              <w:rPr>
                                <w:smallCaps/>
                              </w:rPr>
                              <w:t>Konzulens</w:t>
                            </w:r>
                          </w:p>
                          <w:p w14:paraId="7D8D4486" w14:textId="61DFEDBA" w:rsidR="00436D6C" w:rsidRDefault="00436D6C" w:rsidP="00171054">
                            <w:pPr>
                              <w:pStyle w:val="Cmlapszerz"/>
                            </w:pPr>
                            <w:r w:rsidRPr="00436D6C">
                              <w:t>Hollósi Gergely</w:t>
                            </w:r>
                            <w:r>
                              <w:t xml:space="preserve"> László</w:t>
                            </w:r>
                            <w:r w:rsidRPr="00436D6C">
                              <w:t xml:space="preserve">, </w:t>
                            </w:r>
                          </w:p>
                          <w:p w14:paraId="7A9CB405" w14:textId="15A2DFB1" w:rsidR="00436D6C" w:rsidRDefault="00436D6C" w:rsidP="00171054">
                            <w:pPr>
                              <w:pStyle w:val="Cmlapszerz"/>
                            </w:pPr>
                            <w:r w:rsidRPr="00436D6C">
                              <w:t>Dr. Molon</w:t>
                            </w:r>
                            <w:r>
                              <w:t>t</w:t>
                            </w:r>
                            <w:r w:rsidRPr="00436D6C">
                              <w:t>ay Roland,</w:t>
                            </w:r>
                          </w:p>
                          <w:p w14:paraId="5B11A3E3" w14:textId="2F8ACB0E" w:rsidR="0063585C" w:rsidRDefault="00436D6C" w:rsidP="00171054">
                            <w:pPr>
                              <w:pStyle w:val="Cmlapszerz"/>
                            </w:pPr>
                            <w:r w:rsidRPr="00436D6C">
                              <w:t xml:space="preserve"> Murgás Levente</w:t>
                            </w:r>
                          </w:p>
                          <w:p w14:paraId="4EC91467" w14:textId="0B23376F"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C265DD">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179.25pt;margin-top:28.85pt;width:243.5pt;height:150.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" stroked="f">
                <v:textbox>
                  <w:txbxContent>
                    <w:p w14:paraId="32720409" w14:textId="0BA76C3C" w:rsidR="0063585C" w:rsidRDefault="0063585C" w:rsidP="00171054">
                      <w:pPr>
                        <w:keepLines/>
                        <w:spacing w:after="0"/>
                        <w:ind w:firstLine="0"/>
                        <w:jc w:val="center"/>
                        <w:rPr>
                          <w:smallCaps/>
                        </w:rPr>
                      </w:pPr>
                      <w:r>
                        <w:rPr>
                          <w:smallCaps/>
                        </w:rPr>
                        <w:t>Konzulens</w:t>
                      </w:r>
                    </w:p>
                    <w:p w14:paraId="7D8D4486" w14:textId="61DFEDBA" w:rsidR="00436D6C" w:rsidRDefault="00436D6C" w:rsidP="00171054">
                      <w:pPr>
                        <w:pStyle w:val="Cmlapszerz"/>
                      </w:pPr>
                      <w:r w:rsidRPr="00436D6C">
                        <w:t>Hollósi Gergely</w:t>
                      </w:r>
                      <w:r>
                        <w:t xml:space="preserve"> László</w:t>
                      </w:r>
                      <w:r w:rsidRPr="00436D6C">
                        <w:t xml:space="preserve">, </w:t>
                      </w:r>
                    </w:p>
                    <w:p w14:paraId="7A9CB405" w14:textId="15A2DFB1" w:rsidR="00436D6C" w:rsidRDefault="00436D6C" w:rsidP="00171054">
                      <w:pPr>
                        <w:pStyle w:val="Cmlapszerz"/>
                      </w:pPr>
                      <w:r w:rsidRPr="00436D6C">
                        <w:t>Dr. Molon</w:t>
                      </w:r>
                      <w:r>
                        <w:t>t</w:t>
                      </w:r>
                      <w:r w:rsidRPr="00436D6C">
                        <w:t>ay Roland,</w:t>
                      </w:r>
                    </w:p>
                    <w:p w14:paraId="5B11A3E3" w14:textId="2F8ACB0E" w:rsidR="0063585C" w:rsidRDefault="00436D6C" w:rsidP="00171054">
                      <w:pPr>
                        <w:pStyle w:val="Cmlapszerz"/>
                      </w:pPr>
                      <w:r w:rsidRPr="00436D6C">
                        <w:t xml:space="preserve"> Murgás Levente</w:t>
                      </w:r>
                    </w:p>
                    <w:p w14:paraId="4EC91467" w14:textId="0B23376F"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C265DD">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6F98BD7E" w14:textId="2DBECB9D" w:rsidR="00436D6C"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349890" w:history="1">
        <w:r w:rsidR="00436D6C" w:rsidRPr="009C2B3E">
          <w:rPr>
            <w:rStyle w:val="Hyperlink"/>
            <w:noProof/>
          </w:rPr>
          <w:t>Összefoglaló</w:t>
        </w:r>
        <w:r w:rsidR="00436D6C">
          <w:rPr>
            <w:noProof/>
            <w:webHidden/>
          </w:rPr>
          <w:tab/>
        </w:r>
        <w:r w:rsidR="00436D6C">
          <w:rPr>
            <w:noProof/>
            <w:webHidden/>
          </w:rPr>
          <w:fldChar w:fldCharType="begin"/>
        </w:r>
        <w:r w:rsidR="00436D6C">
          <w:rPr>
            <w:noProof/>
            <w:webHidden/>
          </w:rPr>
          <w:instrText xml:space="preserve"> PAGEREF _Toc216349890 \h </w:instrText>
        </w:r>
        <w:r w:rsidR="00436D6C">
          <w:rPr>
            <w:noProof/>
            <w:webHidden/>
          </w:rPr>
        </w:r>
        <w:r w:rsidR="00436D6C">
          <w:rPr>
            <w:noProof/>
            <w:webHidden/>
          </w:rPr>
          <w:fldChar w:fldCharType="separate"/>
        </w:r>
        <w:r w:rsidR="00C265DD">
          <w:rPr>
            <w:noProof/>
            <w:webHidden/>
          </w:rPr>
          <w:t>5</w:t>
        </w:r>
        <w:r w:rsidR="00436D6C">
          <w:rPr>
            <w:noProof/>
            <w:webHidden/>
          </w:rPr>
          <w:fldChar w:fldCharType="end"/>
        </w:r>
      </w:hyperlink>
    </w:p>
    <w:p w14:paraId="51AA81AF" w14:textId="5AF790EF"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1" w:history="1">
        <w:r w:rsidRPr="009C2B3E">
          <w:rPr>
            <w:rStyle w:val="Hyperlink"/>
            <w:noProof/>
          </w:rPr>
          <w:t>Abstract</w:t>
        </w:r>
        <w:r>
          <w:rPr>
            <w:noProof/>
            <w:webHidden/>
          </w:rPr>
          <w:tab/>
        </w:r>
        <w:r>
          <w:rPr>
            <w:noProof/>
            <w:webHidden/>
          </w:rPr>
          <w:fldChar w:fldCharType="begin"/>
        </w:r>
        <w:r>
          <w:rPr>
            <w:noProof/>
            <w:webHidden/>
          </w:rPr>
          <w:instrText xml:space="preserve"> PAGEREF _Toc216349891 \h </w:instrText>
        </w:r>
        <w:r>
          <w:rPr>
            <w:noProof/>
            <w:webHidden/>
          </w:rPr>
        </w:r>
        <w:r>
          <w:rPr>
            <w:noProof/>
            <w:webHidden/>
          </w:rPr>
          <w:fldChar w:fldCharType="separate"/>
        </w:r>
        <w:r w:rsidR="00C265DD">
          <w:rPr>
            <w:noProof/>
            <w:webHidden/>
          </w:rPr>
          <w:t>6</w:t>
        </w:r>
        <w:r>
          <w:rPr>
            <w:noProof/>
            <w:webHidden/>
          </w:rPr>
          <w:fldChar w:fldCharType="end"/>
        </w:r>
      </w:hyperlink>
    </w:p>
    <w:p w14:paraId="153DFA9B" w14:textId="58414C19"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2" w:history="1">
        <w:r w:rsidRPr="009C2B3E">
          <w:rPr>
            <w:rStyle w:val="Hyperlink"/>
            <w:noProof/>
          </w:rPr>
          <w:t>1. Motiváció és cél</w:t>
        </w:r>
        <w:r>
          <w:rPr>
            <w:noProof/>
            <w:webHidden/>
          </w:rPr>
          <w:tab/>
        </w:r>
        <w:r>
          <w:rPr>
            <w:noProof/>
            <w:webHidden/>
          </w:rPr>
          <w:fldChar w:fldCharType="begin"/>
        </w:r>
        <w:r>
          <w:rPr>
            <w:noProof/>
            <w:webHidden/>
          </w:rPr>
          <w:instrText xml:space="preserve"> PAGEREF _Toc216349892 \h </w:instrText>
        </w:r>
        <w:r>
          <w:rPr>
            <w:noProof/>
            <w:webHidden/>
          </w:rPr>
        </w:r>
        <w:r>
          <w:rPr>
            <w:noProof/>
            <w:webHidden/>
          </w:rPr>
          <w:fldChar w:fldCharType="separate"/>
        </w:r>
        <w:r w:rsidR="00C265DD">
          <w:rPr>
            <w:noProof/>
            <w:webHidden/>
          </w:rPr>
          <w:t>7</w:t>
        </w:r>
        <w:r>
          <w:rPr>
            <w:noProof/>
            <w:webHidden/>
          </w:rPr>
          <w:fldChar w:fldCharType="end"/>
        </w:r>
      </w:hyperlink>
    </w:p>
    <w:p w14:paraId="05C3D298" w14:textId="1E91EC1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3" w:history="1">
        <w:r w:rsidRPr="009C2B3E">
          <w:rPr>
            <w:rStyle w:val="Hyperlink"/>
            <w:noProof/>
          </w:rPr>
          <w:t>1.1 Irodalmi háttér</w:t>
        </w:r>
        <w:r>
          <w:rPr>
            <w:noProof/>
            <w:webHidden/>
          </w:rPr>
          <w:tab/>
        </w:r>
        <w:r>
          <w:rPr>
            <w:noProof/>
            <w:webHidden/>
          </w:rPr>
          <w:fldChar w:fldCharType="begin"/>
        </w:r>
        <w:r>
          <w:rPr>
            <w:noProof/>
            <w:webHidden/>
          </w:rPr>
          <w:instrText xml:space="preserve"> PAGEREF _Toc216349893 \h </w:instrText>
        </w:r>
        <w:r>
          <w:rPr>
            <w:noProof/>
            <w:webHidden/>
          </w:rPr>
        </w:r>
        <w:r>
          <w:rPr>
            <w:noProof/>
            <w:webHidden/>
          </w:rPr>
          <w:fldChar w:fldCharType="separate"/>
        </w:r>
        <w:r w:rsidR="00C265DD">
          <w:rPr>
            <w:noProof/>
            <w:webHidden/>
          </w:rPr>
          <w:t>8</w:t>
        </w:r>
        <w:r>
          <w:rPr>
            <w:noProof/>
            <w:webHidden/>
          </w:rPr>
          <w:fldChar w:fldCharType="end"/>
        </w:r>
      </w:hyperlink>
    </w:p>
    <w:p w14:paraId="4472D33B" w14:textId="2CFEE1DA"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4" w:history="1">
        <w:r w:rsidRPr="009C2B3E">
          <w:rPr>
            <w:rStyle w:val="Hyperlink"/>
            <w:noProof/>
          </w:rPr>
          <w:t>1.2 Elméleti háttér</w:t>
        </w:r>
        <w:r>
          <w:rPr>
            <w:noProof/>
            <w:webHidden/>
          </w:rPr>
          <w:tab/>
        </w:r>
        <w:r>
          <w:rPr>
            <w:noProof/>
            <w:webHidden/>
          </w:rPr>
          <w:fldChar w:fldCharType="begin"/>
        </w:r>
        <w:r>
          <w:rPr>
            <w:noProof/>
            <w:webHidden/>
          </w:rPr>
          <w:instrText xml:space="preserve"> PAGEREF _Toc216349894 \h </w:instrText>
        </w:r>
        <w:r>
          <w:rPr>
            <w:noProof/>
            <w:webHidden/>
          </w:rPr>
        </w:r>
        <w:r>
          <w:rPr>
            <w:noProof/>
            <w:webHidden/>
          </w:rPr>
          <w:fldChar w:fldCharType="separate"/>
        </w:r>
        <w:r w:rsidR="00C265DD">
          <w:rPr>
            <w:noProof/>
            <w:webHidden/>
          </w:rPr>
          <w:t>9</w:t>
        </w:r>
        <w:r>
          <w:rPr>
            <w:noProof/>
            <w:webHidden/>
          </w:rPr>
          <w:fldChar w:fldCharType="end"/>
        </w:r>
      </w:hyperlink>
    </w:p>
    <w:p w14:paraId="041E5940" w14:textId="19FEB70D"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5" w:history="1">
        <w:r w:rsidRPr="009C2B3E">
          <w:rPr>
            <w:rStyle w:val="Hyperlink"/>
            <w:noProof/>
          </w:rPr>
          <w:t>2. Adatszerzés</w:t>
        </w:r>
        <w:r>
          <w:rPr>
            <w:noProof/>
            <w:webHidden/>
          </w:rPr>
          <w:tab/>
        </w:r>
        <w:r>
          <w:rPr>
            <w:noProof/>
            <w:webHidden/>
          </w:rPr>
          <w:fldChar w:fldCharType="begin"/>
        </w:r>
        <w:r>
          <w:rPr>
            <w:noProof/>
            <w:webHidden/>
          </w:rPr>
          <w:instrText xml:space="preserve"> PAGEREF _Toc216349895 \h </w:instrText>
        </w:r>
        <w:r>
          <w:rPr>
            <w:noProof/>
            <w:webHidden/>
          </w:rPr>
        </w:r>
        <w:r>
          <w:rPr>
            <w:noProof/>
            <w:webHidden/>
          </w:rPr>
          <w:fldChar w:fldCharType="separate"/>
        </w:r>
        <w:r w:rsidR="00C265DD">
          <w:rPr>
            <w:noProof/>
            <w:webHidden/>
          </w:rPr>
          <w:t>13</w:t>
        </w:r>
        <w:r>
          <w:rPr>
            <w:noProof/>
            <w:webHidden/>
          </w:rPr>
          <w:fldChar w:fldCharType="end"/>
        </w:r>
      </w:hyperlink>
    </w:p>
    <w:p w14:paraId="1B52A56C" w14:textId="1B4BB164"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6" w:history="1">
        <w:r w:rsidRPr="009C2B3E">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_Toc216349896 \h </w:instrText>
        </w:r>
        <w:r>
          <w:rPr>
            <w:noProof/>
            <w:webHidden/>
          </w:rPr>
        </w:r>
        <w:r>
          <w:rPr>
            <w:noProof/>
            <w:webHidden/>
          </w:rPr>
          <w:fldChar w:fldCharType="separate"/>
        </w:r>
        <w:r w:rsidR="00C265DD">
          <w:rPr>
            <w:noProof/>
            <w:webHidden/>
          </w:rPr>
          <w:t>13</w:t>
        </w:r>
        <w:r>
          <w:rPr>
            <w:noProof/>
            <w:webHidden/>
          </w:rPr>
          <w:fldChar w:fldCharType="end"/>
        </w:r>
      </w:hyperlink>
    </w:p>
    <w:p w14:paraId="4CA0EA6A" w14:textId="72181C6F"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7" w:history="1">
        <w:r w:rsidRPr="009C2B3E">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_Toc216349897 \h </w:instrText>
        </w:r>
        <w:r>
          <w:rPr>
            <w:noProof/>
            <w:webHidden/>
          </w:rPr>
        </w:r>
        <w:r>
          <w:rPr>
            <w:noProof/>
            <w:webHidden/>
          </w:rPr>
          <w:fldChar w:fldCharType="separate"/>
        </w:r>
        <w:r w:rsidR="00C265DD">
          <w:rPr>
            <w:noProof/>
            <w:webHidden/>
          </w:rPr>
          <w:t>13</w:t>
        </w:r>
        <w:r>
          <w:rPr>
            <w:noProof/>
            <w:webHidden/>
          </w:rPr>
          <w:fldChar w:fldCharType="end"/>
        </w:r>
      </w:hyperlink>
    </w:p>
    <w:p w14:paraId="544DB79A" w14:textId="1CCACDFD"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8" w:history="1">
        <w:r w:rsidRPr="009C2B3E">
          <w:rPr>
            <w:rStyle w:val="Hyperlink"/>
            <w:noProof/>
          </w:rPr>
          <w:t>2.2.1 Aliasok és szinonimák hozzáadása</w:t>
        </w:r>
        <w:r>
          <w:rPr>
            <w:noProof/>
            <w:webHidden/>
          </w:rPr>
          <w:tab/>
        </w:r>
        <w:r>
          <w:rPr>
            <w:noProof/>
            <w:webHidden/>
          </w:rPr>
          <w:fldChar w:fldCharType="begin"/>
        </w:r>
        <w:r>
          <w:rPr>
            <w:noProof/>
            <w:webHidden/>
          </w:rPr>
          <w:instrText xml:space="preserve"> PAGEREF _Toc216349898 \h </w:instrText>
        </w:r>
        <w:r>
          <w:rPr>
            <w:noProof/>
            <w:webHidden/>
          </w:rPr>
        </w:r>
        <w:r>
          <w:rPr>
            <w:noProof/>
            <w:webHidden/>
          </w:rPr>
          <w:fldChar w:fldCharType="separate"/>
        </w:r>
        <w:r w:rsidR="00C265DD">
          <w:rPr>
            <w:noProof/>
            <w:webHidden/>
          </w:rPr>
          <w:t>13</w:t>
        </w:r>
        <w:r>
          <w:rPr>
            <w:noProof/>
            <w:webHidden/>
          </w:rPr>
          <w:fldChar w:fldCharType="end"/>
        </w:r>
      </w:hyperlink>
    </w:p>
    <w:p w14:paraId="448979A5" w14:textId="47A88267"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9" w:history="1">
        <w:r w:rsidRPr="009C2B3E">
          <w:rPr>
            <w:rStyle w:val="Hyperlink"/>
            <w:noProof/>
          </w:rPr>
          <w:t>2.2.2 Meme-adatok gyűjtése</w:t>
        </w:r>
        <w:r>
          <w:rPr>
            <w:noProof/>
            <w:webHidden/>
          </w:rPr>
          <w:tab/>
        </w:r>
        <w:r>
          <w:rPr>
            <w:noProof/>
            <w:webHidden/>
          </w:rPr>
          <w:fldChar w:fldCharType="begin"/>
        </w:r>
        <w:r>
          <w:rPr>
            <w:noProof/>
            <w:webHidden/>
          </w:rPr>
          <w:instrText xml:space="preserve"> PAGEREF _Toc216349899 \h </w:instrText>
        </w:r>
        <w:r>
          <w:rPr>
            <w:noProof/>
            <w:webHidden/>
          </w:rPr>
        </w:r>
        <w:r>
          <w:rPr>
            <w:noProof/>
            <w:webHidden/>
          </w:rPr>
          <w:fldChar w:fldCharType="separate"/>
        </w:r>
        <w:r w:rsidR="00C265DD">
          <w:rPr>
            <w:noProof/>
            <w:webHidden/>
          </w:rPr>
          <w:t>14</w:t>
        </w:r>
        <w:r>
          <w:rPr>
            <w:noProof/>
            <w:webHidden/>
          </w:rPr>
          <w:fldChar w:fldCharType="end"/>
        </w:r>
      </w:hyperlink>
    </w:p>
    <w:p w14:paraId="690C7B97" w14:textId="5238D89A"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0" w:history="1">
        <w:r w:rsidRPr="009C2B3E">
          <w:rPr>
            <w:rStyle w:val="Hyperlink"/>
            <w:noProof/>
          </w:rPr>
          <w:t xml:space="preserve">2.2.3 </w:t>
        </w:r>
        <w:r w:rsidRPr="009C2B3E">
          <w:rPr>
            <w:rStyle w:val="Hyperlink"/>
            <w:i/>
            <w:noProof/>
          </w:rPr>
          <w:t>New York Times</w:t>
        </w:r>
        <w:r w:rsidRPr="009C2B3E">
          <w:rPr>
            <w:rStyle w:val="Hyperlink"/>
            <w:noProof/>
          </w:rPr>
          <w:t xml:space="preserve"> cikkhalmaz beszerzése</w:t>
        </w:r>
        <w:r>
          <w:rPr>
            <w:noProof/>
            <w:webHidden/>
          </w:rPr>
          <w:tab/>
        </w:r>
        <w:r>
          <w:rPr>
            <w:noProof/>
            <w:webHidden/>
          </w:rPr>
          <w:fldChar w:fldCharType="begin"/>
        </w:r>
        <w:r>
          <w:rPr>
            <w:noProof/>
            <w:webHidden/>
          </w:rPr>
          <w:instrText xml:space="preserve"> PAGEREF _Toc216349900 \h </w:instrText>
        </w:r>
        <w:r>
          <w:rPr>
            <w:noProof/>
            <w:webHidden/>
          </w:rPr>
        </w:r>
        <w:r>
          <w:rPr>
            <w:noProof/>
            <w:webHidden/>
          </w:rPr>
          <w:fldChar w:fldCharType="separate"/>
        </w:r>
        <w:r w:rsidR="00C265DD">
          <w:rPr>
            <w:noProof/>
            <w:webHidden/>
          </w:rPr>
          <w:t>15</w:t>
        </w:r>
        <w:r>
          <w:rPr>
            <w:noProof/>
            <w:webHidden/>
          </w:rPr>
          <w:fldChar w:fldCharType="end"/>
        </w:r>
      </w:hyperlink>
    </w:p>
    <w:p w14:paraId="1EEE4917" w14:textId="7C70EB51"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01" w:history="1">
        <w:r w:rsidRPr="009C2B3E">
          <w:rPr>
            <w:rStyle w:val="Hyperlink"/>
            <w:noProof/>
          </w:rPr>
          <w:t>3. Osztályozó modell fejlesztése</w:t>
        </w:r>
        <w:r>
          <w:rPr>
            <w:noProof/>
            <w:webHidden/>
          </w:rPr>
          <w:tab/>
        </w:r>
        <w:r>
          <w:rPr>
            <w:noProof/>
            <w:webHidden/>
          </w:rPr>
          <w:fldChar w:fldCharType="begin"/>
        </w:r>
        <w:r>
          <w:rPr>
            <w:noProof/>
            <w:webHidden/>
          </w:rPr>
          <w:instrText xml:space="preserve"> PAGEREF _Toc216349901 \h </w:instrText>
        </w:r>
        <w:r>
          <w:rPr>
            <w:noProof/>
            <w:webHidden/>
          </w:rPr>
        </w:r>
        <w:r>
          <w:rPr>
            <w:noProof/>
            <w:webHidden/>
          </w:rPr>
          <w:fldChar w:fldCharType="separate"/>
        </w:r>
        <w:r w:rsidR="00C265DD">
          <w:rPr>
            <w:noProof/>
            <w:webHidden/>
          </w:rPr>
          <w:t>16</w:t>
        </w:r>
        <w:r>
          <w:rPr>
            <w:noProof/>
            <w:webHidden/>
          </w:rPr>
          <w:fldChar w:fldCharType="end"/>
        </w:r>
      </w:hyperlink>
    </w:p>
    <w:p w14:paraId="3676CD26" w14:textId="1233739C"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2" w:history="1">
        <w:r w:rsidRPr="009C2B3E">
          <w:rPr>
            <w:rStyle w:val="Hyperlink"/>
            <w:noProof/>
          </w:rPr>
          <w:t>3.1 Kísérletek</w:t>
        </w:r>
        <w:r>
          <w:rPr>
            <w:noProof/>
            <w:webHidden/>
          </w:rPr>
          <w:tab/>
        </w:r>
        <w:r>
          <w:rPr>
            <w:noProof/>
            <w:webHidden/>
          </w:rPr>
          <w:fldChar w:fldCharType="begin"/>
        </w:r>
        <w:r>
          <w:rPr>
            <w:noProof/>
            <w:webHidden/>
          </w:rPr>
          <w:instrText xml:space="preserve"> PAGEREF _Toc216349902 \h </w:instrText>
        </w:r>
        <w:r>
          <w:rPr>
            <w:noProof/>
            <w:webHidden/>
          </w:rPr>
        </w:r>
        <w:r>
          <w:rPr>
            <w:noProof/>
            <w:webHidden/>
          </w:rPr>
          <w:fldChar w:fldCharType="separate"/>
        </w:r>
        <w:r w:rsidR="00C265DD">
          <w:rPr>
            <w:noProof/>
            <w:webHidden/>
          </w:rPr>
          <w:t>16</w:t>
        </w:r>
        <w:r>
          <w:rPr>
            <w:noProof/>
            <w:webHidden/>
          </w:rPr>
          <w:fldChar w:fldCharType="end"/>
        </w:r>
      </w:hyperlink>
    </w:p>
    <w:p w14:paraId="06A903D3" w14:textId="640502E6"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3" w:history="1">
        <w:r w:rsidRPr="009C2B3E">
          <w:rPr>
            <w:rStyle w:val="Hyperlink"/>
            <w:noProof/>
          </w:rPr>
          <w:t>3.2 Elkészült modell bemutatása</w:t>
        </w:r>
        <w:r>
          <w:rPr>
            <w:noProof/>
            <w:webHidden/>
          </w:rPr>
          <w:tab/>
        </w:r>
        <w:r>
          <w:rPr>
            <w:noProof/>
            <w:webHidden/>
          </w:rPr>
          <w:fldChar w:fldCharType="begin"/>
        </w:r>
        <w:r>
          <w:rPr>
            <w:noProof/>
            <w:webHidden/>
          </w:rPr>
          <w:instrText xml:space="preserve"> PAGEREF _Toc216349903 \h </w:instrText>
        </w:r>
        <w:r>
          <w:rPr>
            <w:noProof/>
            <w:webHidden/>
          </w:rPr>
        </w:r>
        <w:r>
          <w:rPr>
            <w:noProof/>
            <w:webHidden/>
          </w:rPr>
          <w:fldChar w:fldCharType="separate"/>
        </w:r>
        <w:r w:rsidR="00C265DD">
          <w:rPr>
            <w:noProof/>
            <w:webHidden/>
          </w:rPr>
          <w:t>17</w:t>
        </w:r>
        <w:r>
          <w:rPr>
            <w:noProof/>
            <w:webHidden/>
          </w:rPr>
          <w:fldChar w:fldCharType="end"/>
        </w:r>
      </w:hyperlink>
    </w:p>
    <w:p w14:paraId="1D04610A" w14:textId="3D5B6997"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4" w:history="1">
        <w:r w:rsidRPr="009C2B3E">
          <w:rPr>
            <w:rStyle w:val="Hyperlink"/>
            <w:noProof/>
          </w:rPr>
          <w:t>3.2.3 Tanítási technikák</w:t>
        </w:r>
        <w:r>
          <w:rPr>
            <w:noProof/>
            <w:webHidden/>
          </w:rPr>
          <w:tab/>
        </w:r>
        <w:r>
          <w:rPr>
            <w:noProof/>
            <w:webHidden/>
          </w:rPr>
          <w:fldChar w:fldCharType="begin"/>
        </w:r>
        <w:r>
          <w:rPr>
            <w:noProof/>
            <w:webHidden/>
          </w:rPr>
          <w:instrText xml:space="preserve"> PAGEREF _Toc216349904 \h </w:instrText>
        </w:r>
        <w:r>
          <w:rPr>
            <w:noProof/>
            <w:webHidden/>
          </w:rPr>
        </w:r>
        <w:r>
          <w:rPr>
            <w:noProof/>
            <w:webHidden/>
          </w:rPr>
          <w:fldChar w:fldCharType="separate"/>
        </w:r>
        <w:r w:rsidR="00C265DD">
          <w:rPr>
            <w:noProof/>
            <w:webHidden/>
          </w:rPr>
          <w:t>17</w:t>
        </w:r>
        <w:r>
          <w:rPr>
            <w:noProof/>
            <w:webHidden/>
          </w:rPr>
          <w:fldChar w:fldCharType="end"/>
        </w:r>
      </w:hyperlink>
    </w:p>
    <w:p w14:paraId="4C0B76A0" w14:textId="3D1D8E11"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5" w:history="1">
        <w:r w:rsidRPr="009C2B3E">
          <w:rPr>
            <w:rStyle w:val="Hyperlink"/>
            <w:noProof/>
          </w:rPr>
          <w:t>3.2.4. Veszteségfüggvény és keresztvalidáció</w:t>
        </w:r>
        <w:r>
          <w:rPr>
            <w:noProof/>
            <w:webHidden/>
          </w:rPr>
          <w:tab/>
        </w:r>
        <w:r>
          <w:rPr>
            <w:noProof/>
            <w:webHidden/>
          </w:rPr>
          <w:fldChar w:fldCharType="begin"/>
        </w:r>
        <w:r>
          <w:rPr>
            <w:noProof/>
            <w:webHidden/>
          </w:rPr>
          <w:instrText xml:space="preserve"> PAGEREF _Toc216349905 \h </w:instrText>
        </w:r>
        <w:r>
          <w:rPr>
            <w:noProof/>
            <w:webHidden/>
          </w:rPr>
        </w:r>
        <w:r>
          <w:rPr>
            <w:noProof/>
            <w:webHidden/>
          </w:rPr>
          <w:fldChar w:fldCharType="separate"/>
        </w:r>
        <w:r w:rsidR="00C265DD">
          <w:rPr>
            <w:noProof/>
            <w:webHidden/>
          </w:rPr>
          <w:t>18</w:t>
        </w:r>
        <w:r>
          <w:rPr>
            <w:noProof/>
            <w:webHidden/>
          </w:rPr>
          <w:fldChar w:fldCharType="end"/>
        </w:r>
      </w:hyperlink>
    </w:p>
    <w:p w14:paraId="6ED2C897" w14:textId="78BCF82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6" w:history="1">
        <w:r w:rsidRPr="009C2B3E">
          <w:rPr>
            <w:rStyle w:val="Hyperlink"/>
            <w:noProof/>
          </w:rPr>
          <w:t>3.3 Multimodális architektúra vizsgálata</w:t>
        </w:r>
        <w:r>
          <w:rPr>
            <w:noProof/>
            <w:webHidden/>
          </w:rPr>
          <w:tab/>
        </w:r>
        <w:r>
          <w:rPr>
            <w:noProof/>
            <w:webHidden/>
          </w:rPr>
          <w:fldChar w:fldCharType="begin"/>
        </w:r>
        <w:r>
          <w:rPr>
            <w:noProof/>
            <w:webHidden/>
          </w:rPr>
          <w:instrText xml:space="preserve"> PAGEREF _Toc216349906 \h </w:instrText>
        </w:r>
        <w:r>
          <w:rPr>
            <w:noProof/>
            <w:webHidden/>
          </w:rPr>
        </w:r>
        <w:r>
          <w:rPr>
            <w:noProof/>
            <w:webHidden/>
          </w:rPr>
          <w:fldChar w:fldCharType="separate"/>
        </w:r>
        <w:r w:rsidR="00C265DD">
          <w:rPr>
            <w:noProof/>
            <w:webHidden/>
          </w:rPr>
          <w:t>19</w:t>
        </w:r>
        <w:r>
          <w:rPr>
            <w:noProof/>
            <w:webHidden/>
          </w:rPr>
          <w:fldChar w:fldCharType="end"/>
        </w:r>
      </w:hyperlink>
    </w:p>
    <w:p w14:paraId="27663B59" w14:textId="1959C622"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7" w:history="1">
        <w:r w:rsidRPr="009C2B3E">
          <w:rPr>
            <w:rStyle w:val="Hyperlink"/>
            <w:noProof/>
          </w:rPr>
          <w:t>3.4. Karakterfelismerő modell fejlesztése</w:t>
        </w:r>
        <w:r>
          <w:rPr>
            <w:noProof/>
            <w:webHidden/>
          </w:rPr>
          <w:tab/>
        </w:r>
        <w:r>
          <w:rPr>
            <w:noProof/>
            <w:webHidden/>
          </w:rPr>
          <w:fldChar w:fldCharType="begin"/>
        </w:r>
        <w:r>
          <w:rPr>
            <w:noProof/>
            <w:webHidden/>
          </w:rPr>
          <w:instrText xml:space="preserve"> PAGEREF _Toc216349907 \h </w:instrText>
        </w:r>
        <w:r>
          <w:rPr>
            <w:noProof/>
            <w:webHidden/>
          </w:rPr>
        </w:r>
        <w:r>
          <w:rPr>
            <w:noProof/>
            <w:webHidden/>
          </w:rPr>
          <w:fldChar w:fldCharType="separate"/>
        </w:r>
        <w:r w:rsidR="00C265DD">
          <w:rPr>
            <w:noProof/>
            <w:webHidden/>
          </w:rPr>
          <w:t>20</w:t>
        </w:r>
        <w:r>
          <w:rPr>
            <w:noProof/>
            <w:webHidden/>
          </w:rPr>
          <w:fldChar w:fldCharType="end"/>
        </w:r>
      </w:hyperlink>
    </w:p>
    <w:p w14:paraId="17FF8DCA" w14:textId="0097875A"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08" w:history="1">
        <w:r w:rsidRPr="009C2B3E">
          <w:rPr>
            <w:rStyle w:val="Hyperlink"/>
            <w:noProof/>
          </w:rPr>
          <w:t>4. Elemzés</w:t>
        </w:r>
        <w:r>
          <w:rPr>
            <w:noProof/>
            <w:webHidden/>
          </w:rPr>
          <w:tab/>
        </w:r>
        <w:r>
          <w:rPr>
            <w:noProof/>
            <w:webHidden/>
          </w:rPr>
          <w:fldChar w:fldCharType="begin"/>
        </w:r>
        <w:r>
          <w:rPr>
            <w:noProof/>
            <w:webHidden/>
          </w:rPr>
          <w:instrText xml:space="preserve"> PAGEREF _Toc216349908 \h </w:instrText>
        </w:r>
        <w:r>
          <w:rPr>
            <w:noProof/>
            <w:webHidden/>
          </w:rPr>
        </w:r>
        <w:r>
          <w:rPr>
            <w:noProof/>
            <w:webHidden/>
          </w:rPr>
          <w:fldChar w:fldCharType="separate"/>
        </w:r>
        <w:r w:rsidR="00C265DD">
          <w:rPr>
            <w:noProof/>
            <w:webHidden/>
          </w:rPr>
          <w:t>22</w:t>
        </w:r>
        <w:r>
          <w:rPr>
            <w:noProof/>
            <w:webHidden/>
          </w:rPr>
          <w:fldChar w:fldCharType="end"/>
        </w:r>
      </w:hyperlink>
    </w:p>
    <w:p w14:paraId="41EF4AA9" w14:textId="643885B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9" w:history="1">
        <w:r w:rsidRPr="009C2B3E">
          <w:rPr>
            <w:rStyle w:val="Hyperlink"/>
            <w:noProof/>
          </w:rPr>
          <w:t>4.1 Adatok előkészítése az elemzéshez</w:t>
        </w:r>
        <w:r>
          <w:rPr>
            <w:noProof/>
            <w:webHidden/>
          </w:rPr>
          <w:tab/>
        </w:r>
        <w:r>
          <w:rPr>
            <w:noProof/>
            <w:webHidden/>
          </w:rPr>
          <w:fldChar w:fldCharType="begin"/>
        </w:r>
        <w:r>
          <w:rPr>
            <w:noProof/>
            <w:webHidden/>
          </w:rPr>
          <w:instrText xml:space="preserve"> PAGEREF _Toc216349909 \h </w:instrText>
        </w:r>
        <w:r>
          <w:rPr>
            <w:noProof/>
            <w:webHidden/>
          </w:rPr>
        </w:r>
        <w:r>
          <w:rPr>
            <w:noProof/>
            <w:webHidden/>
          </w:rPr>
          <w:fldChar w:fldCharType="separate"/>
        </w:r>
        <w:r w:rsidR="00C265DD">
          <w:rPr>
            <w:noProof/>
            <w:webHidden/>
          </w:rPr>
          <w:t>22</w:t>
        </w:r>
        <w:r>
          <w:rPr>
            <w:noProof/>
            <w:webHidden/>
          </w:rPr>
          <w:fldChar w:fldCharType="end"/>
        </w:r>
      </w:hyperlink>
    </w:p>
    <w:p w14:paraId="14100BCA" w14:textId="1F38EB32"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0" w:history="1">
        <w:r w:rsidRPr="009C2B3E">
          <w:rPr>
            <w:rStyle w:val="Hyperlink"/>
            <w:noProof/>
          </w:rPr>
          <w:t>4.2 Leíró statisztikák és vizualizációk</w:t>
        </w:r>
        <w:r>
          <w:rPr>
            <w:noProof/>
            <w:webHidden/>
          </w:rPr>
          <w:tab/>
        </w:r>
        <w:r>
          <w:rPr>
            <w:noProof/>
            <w:webHidden/>
          </w:rPr>
          <w:fldChar w:fldCharType="begin"/>
        </w:r>
        <w:r>
          <w:rPr>
            <w:noProof/>
            <w:webHidden/>
          </w:rPr>
          <w:instrText xml:space="preserve"> PAGEREF _Toc216349910 \h </w:instrText>
        </w:r>
        <w:r>
          <w:rPr>
            <w:noProof/>
            <w:webHidden/>
          </w:rPr>
        </w:r>
        <w:r>
          <w:rPr>
            <w:noProof/>
            <w:webHidden/>
          </w:rPr>
          <w:fldChar w:fldCharType="separate"/>
        </w:r>
        <w:r w:rsidR="00C265DD">
          <w:rPr>
            <w:noProof/>
            <w:webHidden/>
          </w:rPr>
          <w:t>22</w:t>
        </w:r>
        <w:r>
          <w:rPr>
            <w:noProof/>
            <w:webHidden/>
          </w:rPr>
          <w:fldChar w:fldCharType="end"/>
        </w:r>
      </w:hyperlink>
    </w:p>
    <w:p w14:paraId="46A1086B" w14:textId="51A29636"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1" w:history="1">
        <w:r w:rsidRPr="009C2B3E">
          <w:rPr>
            <w:rStyle w:val="Hyperlink"/>
            <w:noProof/>
          </w:rPr>
          <w:t xml:space="preserve">4.2.1 Heti memeszám és </w:t>
        </w:r>
        <w:r w:rsidR="002F1E47">
          <w:rPr>
            <w:rStyle w:val="Hyperlink"/>
            <w:noProof/>
          </w:rPr>
          <w:t>hír-sentiment</w:t>
        </w:r>
        <w:r w:rsidRPr="009C2B3E">
          <w:rPr>
            <w:rStyle w:val="Hyperlink"/>
            <w:noProof/>
          </w:rPr>
          <w:t xml:space="preserve"> idődiagramok</w:t>
        </w:r>
        <w:r>
          <w:rPr>
            <w:noProof/>
            <w:webHidden/>
          </w:rPr>
          <w:tab/>
        </w:r>
        <w:r>
          <w:rPr>
            <w:noProof/>
            <w:webHidden/>
          </w:rPr>
          <w:fldChar w:fldCharType="begin"/>
        </w:r>
        <w:r>
          <w:rPr>
            <w:noProof/>
            <w:webHidden/>
          </w:rPr>
          <w:instrText xml:space="preserve"> PAGEREF _Toc216349911 \h </w:instrText>
        </w:r>
        <w:r>
          <w:rPr>
            <w:noProof/>
            <w:webHidden/>
          </w:rPr>
        </w:r>
        <w:r>
          <w:rPr>
            <w:noProof/>
            <w:webHidden/>
          </w:rPr>
          <w:fldChar w:fldCharType="separate"/>
        </w:r>
        <w:r w:rsidR="00C265DD">
          <w:rPr>
            <w:noProof/>
            <w:webHidden/>
          </w:rPr>
          <w:t>23</w:t>
        </w:r>
        <w:r>
          <w:rPr>
            <w:noProof/>
            <w:webHidden/>
          </w:rPr>
          <w:fldChar w:fldCharType="end"/>
        </w:r>
      </w:hyperlink>
    </w:p>
    <w:p w14:paraId="2ACCC804" w14:textId="1A165F78"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2" w:history="1">
        <w:r w:rsidRPr="009C2B3E">
          <w:rPr>
            <w:rStyle w:val="Hyperlink"/>
            <w:noProof/>
          </w:rPr>
          <w:t>4.2.2 Korrelációs mátrixok</w:t>
        </w:r>
        <w:r>
          <w:rPr>
            <w:noProof/>
            <w:webHidden/>
          </w:rPr>
          <w:tab/>
        </w:r>
        <w:r>
          <w:rPr>
            <w:noProof/>
            <w:webHidden/>
          </w:rPr>
          <w:fldChar w:fldCharType="begin"/>
        </w:r>
        <w:r>
          <w:rPr>
            <w:noProof/>
            <w:webHidden/>
          </w:rPr>
          <w:instrText xml:space="preserve"> PAGEREF _Toc216349912 \h </w:instrText>
        </w:r>
        <w:r>
          <w:rPr>
            <w:noProof/>
            <w:webHidden/>
          </w:rPr>
        </w:r>
        <w:r>
          <w:rPr>
            <w:noProof/>
            <w:webHidden/>
          </w:rPr>
          <w:fldChar w:fldCharType="separate"/>
        </w:r>
        <w:r w:rsidR="00C265DD">
          <w:rPr>
            <w:noProof/>
            <w:webHidden/>
          </w:rPr>
          <w:t>25</w:t>
        </w:r>
        <w:r>
          <w:rPr>
            <w:noProof/>
            <w:webHidden/>
          </w:rPr>
          <w:fldChar w:fldCharType="end"/>
        </w:r>
      </w:hyperlink>
    </w:p>
    <w:p w14:paraId="0D21FE73" w14:textId="6758066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3" w:history="1">
        <w:r w:rsidRPr="009C2B3E">
          <w:rPr>
            <w:rStyle w:val="Hyperlink"/>
            <w:noProof/>
          </w:rPr>
          <w:t>4.3 Esettanulmány (Event-study) elemzések</w:t>
        </w:r>
        <w:r>
          <w:rPr>
            <w:noProof/>
            <w:webHidden/>
          </w:rPr>
          <w:tab/>
        </w:r>
        <w:r>
          <w:rPr>
            <w:noProof/>
            <w:webHidden/>
          </w:rPr>
          <w:fldChar w:fldCharType="begin"/>
        </w:r>
        <w:r>
          <w:rPr>
            <w:noProof/>
            <w:webHidden/>
          </w:rPr>
          <w:instrText xml:space="preserve"> PAGEREF _Toc216349913 \h </w:instrText>
        </w:r>
        <w:r>
          <w:rPr>
            <w:noProof/>
            <w:webHidden/>
          </w:rPr>
        </w:r>
        <w:r>
          <w:rPr>
            <w:noProof/>
            <w:webHidden/>
          </w:rPr>
          <w:fldChar w:fldCharType="separate"/>
        </w:r>
        <w:r w:rsidR="00C265DD">
          <w:rPr>
            <w:noProof/>
            <w:webHidden/>
          </w:rPr>
          <w:t>27</w:t>
        </w:r>
        <w:r>
          <w:rPr>
            <w:noProof/>
            <w:webHidden/>
          </w:rPr>
          <w:fldChar w:fldCharType="end"/>
        </w:r>
      </w:hyperlink>
    </w:p>
    <w:p w14:paraId="6C2B2FB5" w14:textId="1EAFC468"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4" w:history="1">
        <w:r w:rsidRPr="009C2B3E">
          <w:rPr>
            <w:rStyle w:val="Hyperlink"/>
            <w:noProof/>
          </w:rPr>
          <w:t>4.3.1 Eseményhetek azonosítása</w:t>
        </w:r>
        <w:r>
          <w:rPr>
            <w:noProof/>
            <w:webHidden/>
          </w:rPr>
          <w:tab/>
        </w:r>
        <w:r>
          <w:rPr>
            <w:noProof/>
            <w:webHidden/>
          </w:rPr>
          <w:fldChar w:fldCharType="begin"/>
        </w:r>
        <w:r>
          <w:rPr>
            <w:noProof/>
            <w:webHidden/>
          </w:rPr>
          <w:instrText xml:space="preserve"> PAGEREF _Toc216349914 \h </w:instrText>
        </w:r>
        <w:r>
          <w:rPr>
            <w:noProof/>
            <w:webHidden/>
          </w:rPr>
        </w:r>
        <w:r>
          <w:rPr>
            <w:noProof/>
            <w:webHidden/>
          </w:rPr>
          <w:fldChar w:fldCharType="separate"/>
        </w:r>
        <w:r w:rsidR="00C265DD">
          <w:rPr>
            <w:noProof/>
            <w:webHidden/>
          </w:rPr>
          <w:t>27</w:t>
        </w:r>
        <w:r>
          <w:rPr>
            <w:noProof/>
            <w:webHidden/>
          </w:rPr>
          <w:fldChar w:fldCharType="end"/>
        </w:r>
      </w:hyperlink>
    </w:p>
    <w:p w14:paraId="4FD219DB" w14:textId="40F906DA"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5" w:history="1">
        <w:r w:rsidRPr="009C2B3E">
          <w:rPr>
            <w:rStyle w:val="Hyperlink"/>
            <w:noProof/>
          </w:rPr>
          <w:t>4.3.2 Konfidencia intervallum (CI) vizualizációk</w:t>
        </w:r>
        <w:r>
          <w:rPr>
            <w:noProof/>
            <w:webHidden/>
          </w:rPr>
          <w:tab/>
        </w:r>
        <w:r>
          <w:rPr>
            <w:noProof/>
            <w:webHidden/>
          </w:rPr>
          <w:fldChar w:fldCharType="begin"/>
        </w:r>
        <w:r>
          <w:rPr>
            <w:noProof/>
            <w:webHidden/>
          </w:rPr>
          <w:instrText xml:space="preserve"> PAGEREF _Toc216349915 \h </w:instrText>
        </w:r>
        <w:r>
          <w:rPr>
            <w:noProof/>
            <w:webHidden/>
          </w:rPr>
        </w:r>
        <w:r>
          <w:rPr>
            <w:noProof/>
            <w:webHidden/>
          </w:rPr>
          <w:fldChar w:fldCharType="separate"/>
        </w:r>
        <w:r w:rsidR="00C265DD">
          <w:rPr>
            <w:noProof/>
            <w:webHidden/>
          </w:rPr>
          <w:t>28</w:t>
        </w:r>
        <w:r>
          <w:rPr>
            <w:noProof/>
            <w:webHidden/>
          </w:rPr>
          <w:fldChar w:fldCharType="end"/>
        </w:r>
      </w:hyperlink>
    </w:p>
    <w:p w14:paraId="4A36BE00" w14:textId="1490E334"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6" w:history="1">
        <w:r w:rsidRPr="009C2B3E">
          <w:rPr>
            <w:rStyle w:val="Hyperlink"/>
            <w:noProof/>
            <w:lang w:val="en-HU"/>
          </w:rPr>
          <w:t xml:space="preserve">4.3.3 </w:t>
        </w:r>
        <w:r w:rsidRPr="009C2B3E">
          <w:rPr>
            <w:rStyle w:val="Hyperlink"/>
            <w:noProof/>
          </w:rPr>
          <w:t>Event</w:t>
        </w:r>
        <w:r w:rsidRPr="009C2B3E">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_Toc216349916 \h </w:instrText>
        </w:r>
        <w:r>
          <w:rPr>
            <w:noProof/>
            <w:webHidden/>
          </w:rPr>
        </w:r>
        <w:r>
          <w:rPr>
            <w:noProof/>
            <w:webHidden/>
          </w:rPr>
          <w:fldChar w:fldCharType="separate"/>
        </w:r>
        <w:r w:rsidR="00C265DD">
          <w:rPr>
            <w:noProof/>
            <w:webHidden/>
          </w:rPr>
          <w:t>28</w:t>
        </w:r>
        <w:r>
          <w:rPr>
            <w:noProof/>
            <w:webHidden/>
          </w:rPr>
          <w:fldChar w:fldCharType="end"/>
        </w:r>
      </w:hyperlink>
    </w:p>
    <w:p w14:paraId="3123DEDE" w14:textId="751E79E3"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7" w:history="1">
        <w:r w:rsidRPr="009C2B3E">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_Toc216349917 \h </w:instrText>
        </w:r>
        <w:r>
          <w:rPr>
            <w:noProof/>
            <w:webHidden/>
          </w:rPr>
        </w:r>
        <w:r>
          <w:rPr>
            <w:noProof/>
            <w:webHidden/>
          </w:rPr>
          <w:fldChar w:fldCharType="separate"/>
        </w:r>
        <w:r w:rsidR="00C265DD">
          <w:rPr>
            <w:noProof/>
            <w:webHidden/>
          </w:rPr>
          <w:t>29</w:t>
        </w:r>
        <w:r>
          <w:rPr>
            <w:noProof/>
            <w:webHidden/>
          </w:rPr>
          <w:fldChar w:fldCharType="end"/>
        </w:r>
      </w:hyperlink>
    </w:p>
    <w:p w14:paraId="4829AE75" w14:textId="320C1BBF"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8" w:history="1">
        <w:r w:rsidRPr="009C2B3E">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_Toc216349918 \h </w:instrText>
        </w:r>
        <w:r>
          <w:rPr>
            <w:noProof/>
            <w:webHidden/>
          </w:rPr>
        </w:r>
        <w:r>
          <w:rPr>
            <w:noProof/>
            <w:webHidden/>
          </w:rPr>
          <w:fldChar w:fldCharType="separate"/>
        </w:r>
        <w:r w:rsidR="00C265DD">
          <w:rPr>
            <w:noProof/>
            <w:webHidden/>
          </w:rPr>
          <w:t>31</w:t>
        </w:r>
        <w:r>
          <w:rPr>
            <w:noProof/>
            <w:webHidden/>
          </w:rPr>
          <w:fldChar w:fldCharType="end"/>
        </w:r>
      </w:hyperlink>
    </w:p>
    <w:p w14:paraId="0216A71C" w14:textId="01280F46"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9" w:history="1">
        <w:r w:rsidRPr="009C2B3E">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_Toc216349919 \h </w:instrText>
        </w:r>
        <w:r>
          <w:rPr>
            <w:noProof/>
            <w:webHidden/>
          </w:rPr>
        </w:r>
        <w:r>
          <w:rPr>
            <w:noProof/>
            <w:webHidden/>
          </w:rPr>
          <w:fldChar w:fldCharType="separate"/>
        </w:r>
        <w:r w:rsidR="00C265DD">
          <w:rPr>
            <w:noProof/>
            <w:webHidden/>
          </w:rPr>
          <w:t>32</w:t>
        </w:r>
        <w:r>
          <w:rPr>
            <w:noProof/>
            <w:webHidden/>
          </w:rPr>
          <w:fldChar w:fldCharType="end"/>
        </w:r>
      </w:hyperlink>
    </w:p>
    <w:p w14:paraId="3A15802A" w14:textId="0ECFFDA4"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0" w:history="1">
        <w:r w:rsidRPr="009C2B3E">
          <w:rPr>
            <w:rStyle w:val="Hyperlink"/>
            <w:noProof/>
          </w:rPr>
          <w:t>4.6 Panel regresszió (TWFE)</w:t>
        </w:r>
        <w:r>
          <w:rPr>
            <w:noProof/>
            <w:webHidden/>
          </w:rPr>
          <w:tab/>
        </w:r>
        <w:r>
          <w:rPr>
            <w:noProof/>
            <w:webHidden/>
          </w:rPr>
          <w:fldChar w:fldCharType="begin"/>
        </w:r>
        <w:r>
          <w:rPr>
            <w:noProof/>
            <w:webHidden/>
          </w:rPr>
          <w:instrText xml:space="preserve"> PAGEREF _Toc216349920 \h </w:instrText>
        </w:r>
        <w:r>
          <w:rPr>
            <w:noProof/>
            <w:webHidden/>
          </w:rPr>
        </w:r>
        <w:r>
          <w:rPr>
            <w:noProof/>
            <w:webHidden/>
          </w:rPr>
          <w:fldChar w:fldCharType="separate"/>
        </w:r>
        <w:r w:rsidR="00C265DD">
          <w:rPr>
            <w:noProof/>
            <w:webHidden/>
          </w:rPr>
          <w:t>34</w:t>
        </w:r>
        <w:r>
          <w:rPr>
            <w:noProof/>
            <w:webHidden/>
          </w:rPr>
          <w:fldChar w:fldCharType="end"/>
        </w:r>
      </w:hyperlink>
    </w:p>
    <w:p w14:paraId="65E29E6E" w14:textId="730F112F"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21" w:history="1">
        <w:r w:rsidRPr="009C2B3E">
          <w:rPr>
            <w:rStyle w:val="Hyperlink"/>
            <w:noProof/>
          </w:rPr>
          <w:t>4.6.1 Modell specifikáció</w:t>
        </w:r>
        <w:r>
          <w:rPr>
            <w:noProof/>
            <w:webHidden/>
          </w:rPr>
          <w:tab/>
        </w:r>
        <w:r>
          <w:rPr>
            <w:noProof/>
            <w:webHidden/>
          </w:rPr>
          <w:fldChar w:fldCharType="begin"/>
        </w:r>
        <w:r>
          <w:rPr>
            <w:noProof/>
            <w:webHidden/>
          </w:rPr>
          <w:instrText xml:space="preserve"> PAGEREF _Toc216349921 \h </w:instrText>
        </w:r>
        <w:r>
          <w:rPr>
            <w:noProof/>
            <w:webHidden/>
          </w:rPr>
        </w:r>
        <w:r>
          <w:rPr>
            <w:noProof/>
            <w:webHidden/>
          </w:rPr>
          <w:fldChar w:fldCharType="separate"/>
        </w:r>
        <w:r w:rsidR="00C265DD">
          <w:rPr>
            <w:noProof/>
            <w:webHidden/>
          </w:rPr>
          <w:t>34</w:t>
        </w:r>
        <w:r>
          <w:rPr>
            <w:noProof/>
            <w:webHidden/>
          </w:rPr>
          <w:fldChar w:fldCharType="end"/>
        </w:r>
      </w:hyperlink>
    </w:p>
    <w:p w14:paraId="41E4C444" w14:textId="109C4AF5"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2" w:history="1">
        <w:r w:rsidRPr="009C2B3E">
          <w:rPr>
            <w:rStyle w:val="Hyperlink"/>
            <w:noProof/>
          </w:rPr>
          <w:t>4.6.2 Eredmények és értelmezés</w:t>
        </w:r>
        <w:r>
          <w:rPr>
            <w:noProof/>
            <w:webHidden/>
          </w:rPr>
          <w:tab/>
        </w:r>
        <w:r>
          <w:rPr>
            <w:noProof/>
            <w:webHidden/>
          </w:rPr>
          <w:fldChar w:fldCharType="begin"/>
        </w:r>
        <w:r>
          <w:rPr>
            <w:noProof/>
            <w:webHidden/>
          </w:rPr>
          <w:instrText xml:space="preserve"> PAGEREF _Toc216349922 \h </w:instrText>
        </w:r>
        <w:r>
          <w:rPr>
            <w:noProof/>
            <w:webHidden/>
          </w:rPr>
        </w:r>
        <w:r>
          <w:rPr>
            <w:noProof/>
            <w:webHidden/>
          </w:rPr>
          <w:fldChar w:fldCharType="separate"/>
        </w:r>
        <w:r w:rsidR="00C265DD">
          <w:rPr>
            <w:noProof/>
            <w:webHidden/>
          </w:rPr>
          <w:t>36</w:t>
        </w:r>
        <w:r>
          <w:rPr>
            <w:noProof/>
            <w:webHidden/>
          </w:rPr>
          <w:fldChar w:fldCharType="end"/>
        </w:r>
      </w:hyperlink>
    </w:p>
    <w:p w14:paraId="004A4A89" w14:textId="75467AEE"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3" w:history="1">
        <w:r w:rsidRPr="009C2B3E">
          <w:rPr>
            <w:rStyle w:val="Hyperlink"/>
            <w:noProof/>
          </w:rPr>
          <w:t>4.7 Összegzés és következtetések</w:t>
        </w:r>
        <w:r>
          <w:rPr>
            <w:noProof/>
            <w:webHidden/>
          </w:rPr>
          <w:tab/>
        </w:r>
        <w:r>
          <w:rPr>
            <w:noProof/>
            <w:webHidden/>
          </w:rPr>
          <w:fldChar w:fldCharType="begin"/>
        </w:r>
        <w:r>
          <w:rPr>
            <w:noProof/>
            <w:webHidden/>
          </w:rPr>
          <w:instrText xml:space="preserve"> PAGEREF _Toc216349923 \h </w:instrText>
        </w:r>
        <w:r>
          <w:rPr>
            <w:noProof/>
            <w:webHidden/>
          </w:rPr>
        </w:r>
        <w:r>
          <w:rPr>
            <w:noProof/>
            <w:webHidden/>
          </w:rPr>
          <w:fldChar w:fldCharType="separate"/>
        </w:r>
        <w:r w:rsidR="00C265DD">
          <w:rPr>
            <w:noProof/>
            <w:webHidden/>
          </w:rPr>
          <w:t>38</w:t>
        </w:r>
        <w:r>
          <w:rPr>
            <w:noProof/>
            <w:webHidden/>
          </w:rPr>
          <w:fldChar w:fldCharType="end"/>
        </w:r>
      </w:hyperlink>
    </w:p>
    <w:p w14:paraId="3D1A177A" w14:textId="565B443B"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24" w:history="1">
        <w:r w:rsidRPr="009C2B3E">
          <w:rPr>
            <w:rStyle w:val="Hyperlink"/>
            <w:noProof/>
          </w:rPr>
          <w:t>Irodalomjegyzék</w:t>
        </w:r>
        <w:r>
          <w:rPr>
            <w:noProof/>
            <w:webHidden/>
          </w:rPr>
          <w:tab/>
        </w:r>
        <w:r>
          <w:rPr>
            <w:noProof/>
            <w:webHidden/>
          </w:rPr>
          <w:fldChar w:fldCharType="begin"/>
        </w:r>
        <w:r>
          <w:rPr>
            <w:noProof/>
            <w:webHidden/>
          </w:rPr>
          <w:instrText xml:space="preserve"> PAGEREF _Toc216349924 \h </w:instrText>
        </w:r>
        <w:r>
          <w:rPr>
            <w:noProof/>
            <w:webHidden/>
          </w:rPr>
        </w:r>
        <w:r>
          <w:rPr>
            <w:noProof/>
            <w:webHidden/>
          </w:rPr>
          <w:fldChar w:fldCharType="separate"/>
        </w:r>
        <w:r w:rsidR="00C265DD">
          <w:rPr>
            <w:noProof/>
            <w:webHidden/>
          </w:rPr>
          <w:t>40</w:t>
        </w:r>
        <w:r>
          <w:rPr>
            <w:noProof/>
            <w:webHidden/>
          </w:rPr>
          <w:fldChar w:fldCharType="end"/>
        </w:r>
      </w:hyperlink>
    </w:p>
    <w:p w14:paraId="2D037585" w14:textId="18AFF6D9"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25" w:history="1">
        <w:r w:rsidRPr="009C2B3E">
          <w:rPr>
            <w:rStyle w:val="Hyperlink"/>
            <w:noProof/>
          </w:rPr>
          <w:t>Függelék</w:t>
        </w:r>
        <w:r>
          <w:rPr>
            <w:noProof/>
            <w:webHidden/>
          </w:rPr>
          <w:tab/>
        </w:r>
        <w:r>
          <w:rPr>
            <w:noProof/>
            <w:webHidden/>
          </w:rPr>
          <w:fldChar w:fldCharType="begin"/>
        </w:r>
        <w:r>
          <w:rPr>
            <w:noProof/>
            <w:webHidden/>
          </w:rPr>
          <w:instrText xml:space="preserve"> PAGEREF _Toc216349925 \h </w:instrText>
        </w:r>
        <w:r>
          <w:rPr>
            <w:noProof/>
            <w:webHidden/>
          </w:rPr>
        </w:r>
        <w:r>
          <w:rPr>
            <w:noProof/>
            <w:webHidden/>
          </w:rPr>
          <w:fldChar w:fldCharType="separate"/>
        </w:r>
        <w:r w:rsidR="00C265DD">
          <w:rPr>
            <w:noProof/>
            <w:webHidden/>
          </w:rPr>
          <w:t>43</w:t>
        </w:r>
        <w:r>
          <w:rPr>
            <w:noProof/>
            <w:webHidden/>
          </w:rPr>
          <w:fldChar w:fldCharType="end"/>
        </w:r>
      </w:hyperlink>
    </w:p>
    <w:p w14:paraId="78C03B24" w14:textId="09C0D6A7" w:rsidR="00436D6C" w:rsidRDefault="00436D6C">
      <w:pPr>
        <w:pStyle w:val="TOC2"/>
        <w:tabs>
          <w:tab w:val="left" w:pos="958"/>
          <w:tab w:val="right" w:leader="dot" w:pos="8494"/>
        </w:tabs>
        <w:rPr>
          <w:rFonts w:asciiTheme="minorHAnsi" w:eastAsiaTheme="minorEastAsia" w:hAnsiTheme="minorHAnsi" w:cstheme="minorBidi"/>
          <w:noProof/>
          <w:kern w:val="2"/>
          <w:lang w:val="en-HU" w:eastAsia="en-GB"/>
          <w14:ligatures w14:val="standardContextual"/>
        </w:rPr>
      </w:pPr>
      <w:hyperlink w:anchor="_Toc216349926" w:history="1">
        <w:r w:rsidRPr="009C2B3E">
          <w:rPr>
            <w:rStyle w:val="Hyperlink"/>
            <w:noProof/>
          </w:rPr>
          <w:t>5.1</w:t>
        </w:r>
        <w:r>
          <w:rPr>
            <w:rFonts w:asciiTheme="minorHAnsi" w:eastAsiaTheme="minorEastAsia" w:hAnsiTheme="minorHAnsi" w:cstheme="minorBidi"/>
            <w:noProof/>
            <w:kern w:val="2"/>
            <w:lang w:val="en-HU" w:eastAsia="en-GB"/>
            <w14:ligatures w14:val="standardContextual"/>
          </w:rPr>
          <w:tab/>
        </w:r>
        <w:r w:rsidRPr="009C2B3E">
          <w:rPr>
            <w:rStyle w:val="Hyperlink"/>
            <w:noProof/>
          </w:rPr>
          <w:t>Márkák listája</w:t>
        </w:r>
        <w:r>
          <w:rPr>
            <w:noProof/>
            <w:webHidden/>
          </w:rPr>
          <w:tab/>
        </w:r>
        <w:r>
          <w:rPr>
            <w:noProof/>
            <w:webHidden/>
          </w:rPr>
          <w:fldChar w:fldCharType="begin"/>
        </w:r>
        <w:r>
          <w:rPr>
            <w:noProof/>
            <w:webHidden/>
          </w:rPr>
          <w:instrText xml:space="preserve"> PAGEREF _Toc216349926 \h </w:instrText>
        </w:r>
        <w:r>
          <w:rPr>
            <w:noProof/>
            <w:webHidden/>
          </w:rPr>
        </w:r>
        <w:r>
          <w:rPr>
            <w:noProof/>
            <w:webHidden/>
          </w:rPr>
          <w:fldChar w:fldCharType="separate"/>
        </w:r>
        <w:r w:rsidR="00C265DD">
          <w:rPr>
            <w:noProof/>
            <w:webHidden/>
          </w:rPr>
          <w:t>43</w:t>
        </w:r>
        <w:r>
          <w:rPr>
            <w:noProof/>
            <w:webHidden/>
          </w:rPr>
          <w:fldChar w:fldCharType="end"/>
        </w:r>
      </w:hyperlink>
    </w:p>
    <w:p w14:paraId="01A9CD64" w14:textId="43CB7DF7"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7" w:history="1">
        <w:r w:rsidRPr="009C2B3E">
          <w:rPr>
            <w:rStyle w:val="Hyperlink"/>
            <w:noProof/>
          </w:rPr>
          <w:t>5.2 Márka szinonima lista</w:t>
        </w:r>
        <w:r>
          <w:rPr>
            <w:noProof/>
            <w:webHidden/>
          </w:rPr>
          <w:tab/>
        </w:r>
        <w:r>
          <w:rPr>
            <w:noProof/>
            <w:webHidden/>
          </w:rPr>
          <w:fldChar w:fldCharType="begin"/>
        </w:r>
        <w:r>
          <w:rPr>
            <w:noProof/>
            <w:webHidden/>
          </w:rPr>
          <w:instrText xml:space="preserve"> PAGEREF _Toc216349927 \h </w:instrText>
        </w:r>
        <w:r>
          <w:rPr>
            <w:noProof/>
            <w:webHidden/>
          </w:rPr>
        </w:r>
        <w:r>
          <w:rPr>
            <w:noProof/>
            <w:webHidden/>
          </w:rPr>
          <w:fldChar w:fldCharType="separate"/>
        </w:r>
        <w:r w:rsidR="00C265DD">
          <w:rPr>
            <w:noProof/>
            <w:webHidden/>
          </w:rPr>
          <w:t>43</w:t>
        </w:r>
        <w:r>
          <w:rPr>
            <w:noProof/>
            <w:webHidden/>
          </w:rPr>
          <w:fldChar w:fldCharType="end"/>
        </w:r>
      </w:hyperlink>
    </w:p>
    <w:p w14:paraId="6A392BCC" w14:textId="1ABA909F"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8" w:history="1">
        <w:r w:rsidRPr="009C2B3E">
          <w:rPr>
            <w:rStyle w:val="Hyperlink"/>
            <w:noProof/>
          </w:rPr>
          <w:t>5.3 Jellemzők listája</w:t>
        </w:r>
        <w:r>
          <w:rPr>
            <w:noProof/>
            <w:webHidden/>
          </w:rPr>
          <w:tab/>
        </w:r>
        <w:r>
          <w:rPr>
            <w:noProof/>
            <w:webHidden/>
          </w:rPr>
          <w:fldChar w:fldCharType="begin"/>
        </w:r>
        <w:r>
          <w:rPr>
            <w:noProof/>
            <w:webHidden/>
          </w:rPr>
          <w:instrText xml:space="preserve"> PAGEREF _Toc216349928 \h </w:instrText>
        </w:r>
        <w:r>
          <w:rPr>
            <w:noProof/>
            <w:webHidden/>
          </w:rPr>
        </w:r>
        <w:r>
          <w:rPr>
            <w:noProof/>
            <w:webHidden/>
          </w:rPr>
          <w:fldChar w:fldCharType="separate"/>
        </w:r>
        <w:r w:rsidR="00C265DD">
          <w:rPr>
            <w:noProof/>
            <w:webHidden/>
          </w:rPr>
          <w:t>46</w:t>
        </w:r>
        <w:r>
          <w:rPr>
            <w:noProof/>
            <w:webHidden/>
          </w:rPr>
          <w:fldChar w:fldCharType="end"/>
        </w:r>
      </w:hyperlink>
    </w:p>
    <w:p w14:paraId="2E523356" w14:textId="0D5B0363"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9" w:history="1">
        <w:r w:rsidRPr="009C2B3E">
          <w:rPr>
            <w:rStyle w:val="Hyperlink"/>
            <w:noProof/>
          </w:rPr>
          <w:t xml:space="preserve">5.4 Heti memeszám és </w:t>
        </w:r>
        <w:r w:rsidR="002F1E47">
          <w:rPr>
            <w:rStyle w:val="Hyperlink"/>
            <w:noProof/>
          </w:rPr>
          <w:t>hír-sentiment</w:t>
        </w:r>
        <w:r w:rsidRPr="009C2B3E">
          <w:rPr>
            <w:rStyle w:val="Hyperlink"/>
            <w:noProof/>
          </w:rPr>
          <w:t xml:space="preserve"> idődiagramok</w:t>
        </w:r>
        <w:r>
          <w:rPr>
            <w:noProof/>
            <w:webHidden/>
          </w:rPr>
          <w:tab/>
        </w:r>
        <w:r>
          <w:rPr>
            <w:noProof/>
            <w:webHidden/>
          </w:rPr>
          <w:fldChar w:fldCharType="begin"/>
        </w:r>
        <w:r>
          <w:rPr>
            <w:noProof/>
            <w:webHidden/>
          </w:rPr>
          <w:instrText xml:space="preserve"> PAGEREF _Toc216349929 \h </w:instrText>
        </w:r>
        <w:r>
          <w:rPr>
            <w:noProof/>
            <w:webHidden/>
          </w:rPr>
        </w:r>
        <w:r>
          <w:rPr>
            <w:noProof/>
            <w:webHidden/>
          </w:rPr>
          <w:fldChar w:fldCharType="separate"/>
        </w:r>
        <w:r w:rsidR="00C265DD">
          <w:rPr>
            <w:noProof/>
            <w:webHidden/>
          </w:rPr>
          <w:t>47</w:t>
        </w:r>
        <w:r>
          <w:rPr>
            <w:noProof/>
            <w:webHidden/>
          </w:rPr>
          <w:fldChar w:fldCharType="end"/>
        </w:r>
      </w:hyperlink>
    </w:p>
    <w:p w14:paraId="228843B5" w14:textId="7412C3E1"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0" w:history="1">
        <w:r w:rsidRPr="009C2B3E">
          <w:rPr>
            <w:rStyle w:val="Hyperlink"/>
            <w:noProof/>
          </w:rPr>
          <w:t>5.5 Korrelációs mátrixok</w:t>
        </w:r>
        <w:r>
          <w:rPr>
            <w:noProof/>
            <w:webHidden/>
          </w:rPr>
          <w:tab/>
        </w:r>
        <w:r>
          <w:rPr>
            <w:noProof/>
            <w:webHidden/>
          </w:rPr>
          <w:fldChar w:fldCharType="begin"/>
        </w:r>
        <w:r>
          <w:rPr>
            <w:noProof/>
            <w:webHidden/>
          </w:rPr>
          <w:instrText xml:space="preserve"> PAGEREF _Toc216349930 \h </w:instrText>
        </w:r>
        <w:r>
          <w:rPr>
            <w:noProof/>
            <w:webHidden/>
          </w:rPr>
        </w:r>
        <w:r>
          <w:rPr>
            <w:noProof/>
            <w:webHidden/>
          </w:rPr>
          <w:fldChar w:fldCharType="separate"/>
        </w:r>
        <w:r w:rsidR="00C265DD">
          <w:rPr>
            <w:noProof/>
            <w:webHidden/>
          </w:rPr>
          <w:t>49</w:t>
        </w:r>
        <w:r>
          <w:rPr>
            <w:noProof/>
            <w:webHidden/>
          </w:rPr>
          <w:fldChar w:fldCharType="end"/>
        </w:r>
      </w:hyperlink>
    </w:p>
    <w:p w14:paraId="609A4BF2" w14:textId="632B0F2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1" w:history="1">
        <w:r w:rsidRPr="009C2B3E">
          <w:rPr>
            <w:rStyle w:val="Hyperlink"/>
            <w:noProof/>
          </w:rPr>
          <w:t>5.6 Mém-sentiment becslés (OCR + FinBERT + CLIP)</w:t>
        </w:r>
        <w:r>
          <w:rPr>
            <w:noProof/>
            <w:webHidden/>
          </w:rPr>
          <w:tab/>
        </w:r>
        <w:r>
          <w:rPr>
            <w:noProof/>
            <w:webHidden/>
          </w:rPr>
          <w:fldChar w:fldCharType="begin"/>
        </w:r>
        <w:r>
          <w:rPr>
            <w:noProof/>
            <w:webHidden/>
          </w:rPr>
          <w:instrText xml:space="preserve"> PAGEREF _Toc216349931 \h </w:instrText>
        </w:r>
        <w:r>
          <w:rPr>
            <w:noProof/>
            <w:webHidden/>
          </w:rPr>
        </w:r>
        <w:r>
          <w:rPr>
            <w:noProof/>
            <w:webHidden/>
          </w:rPr>
          <w:fldChar w:fldCharType="separate"/>
        </w:r>
        <w:r w:rsidR="00C265DD">
          <w:rPr>
            <w:noProof/>
            <w:webHidden/>
          </w:rPr>
          <w:t>50</w:t>
        </w:r>
        <w:r>
          <w:rPr>
            <w:noProof/>
            <w:webHidden/>
          </w:rPr>
          <w:fldChar w:fldCharType="end"/>
        </w:r>
      </w:hyperlink>
    </w:p>
    <w:p w14:paraId="1A6070E9" w14:textId="68D2E8C9"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2" w:history="1">
        <w:r w:rsidRPr="009C2B3E">
          <w:rPr>
            <w:rStyle w:val="Hyperlink"/>
            <w:noProof/>
          </w:rPr>
          <w:t>5.7. Diagnosztikai elemzések</w:t>
        </w:r>
        <w:r>
          <w:rPr>
            <w:noProof/>
            <w:webHidden/>
          </w:rPr>
          <w:tab/>
        </w:r>
        <w:r>
          <w:rPr>
            <w:noProof/>
            <w:webHidden/>
          </w:rPr>
          <w:fldChar w:fldCharType="begin"/>
        </w:r>
        <w:r>
          <w:rPr>
            <w:noProof/>
            <w:webHidden/>
          </w:rPr>
          <w:instrText xml:space="preserve"> PAGEREF _Toc216349932 \h </w:instrText>
        </w:r>
        <w:r>
          <w:rPr>
            <w:noProof/>
            <w:webHidden/>
          </w:rPr>
        </w:r>
        <w:r>
          <w:rPr>
            <w:noProof/>
            <w:webHidden/>
          </w:rPr>
          <w:fldChar w:fldCharType="separate"/>
        </w:r>
        <w:r w:rsidR="00C265DD">
          <w:rPr>
            <w:noProof/>
            <w:webHidden/>
          </w:rPr>
          <w:t>50</w:t>
        </w:r>
        <w:r>
          <w:rPr>
            <w:noProof/>
            <w:webHidden/>
          </w:rPr>
          <w:fldChar w:fldCharType="end"/>
        </w:r>
      </w:hyperlink>
    </w:p>
    <w:p w14:paraId="00D86700" w14:textId="7909409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3" w:history="1">
        <w:r w:rsidRPr="009C2B3E">
          <w:rPr>
            <w:rStyle w:val="Hyperlink"/>
            <w:noProof/>
          </w:rPr>
          <w:t>5.8. Sentiment-et tartalmazó TWFE specifikációk</w:t>
        </w:r>
        <w:r>
          <w:rPr>
            <w:noProof/>
            <w:webHidden/>
          </w:rPr>
          <w:tab/>
        </w:r>
        <w:r>
          <w:rPr>
            <w:noProof/>
            <w:webHidden/>
          </w:rPr>
          <w:fldChar w:fldCharType="begin"/>
        </w:r>
        <w:r>
          <w:rPr>
            <w:noProof/>
            <w:webHidden/>
          </w:rPr>
          <w:instrText xml:space="preserve"> PAGEREF _Toc216349933 \h </w:instrText>
        </w:r>
        <w:r>
          <w:rPr>
            <w:noProof/>
            <w:webHidden/>
          </w:rPr>
        </w:r>
        <w:r>
          <w:rPr>
            <w:noProof/>
            <w:webHidden/>
          </w:rPr>
          <w:fldChar w:fldCharType="separate"/>
        </w:r>
        <w:r w:rsidR="00C265DD">
          <w:rPr>
            <w:noProof/>
            <w:webHidden/>
          </w:rPr>
          <w:t>55</w:t>
        </w:r>
        <w:r>
          <w:rPr>
            <w:noProof/>
            <w:webHidden/>
          </w:rPr>
          <w:fldChar w:fldCharType="end"/>
        </w:r>
      </w:hyperlink>
    </w:p>
    <w:p w14:paraId="01B0DC16" w14:textId="08F42200" w:rsidR="00730B3C" w:rsidRDefault="00730B3C">
      <w:r>
        <w:rPr>
          <w:b/>
          <w:bCs/>
        </w:rPr>
        <w:fldChar w:fldCharType="end"/>
      </w:r>
    </w:p>
    <w:p w14:paraId="78F7E073" w14:textId="77777777" w:rsidR="0063585C" w:rsidRPr="00B50CAA" w:rsidRDefault="0063585C" w:rsidP="004502AD">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42C3EAE2"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436D6C">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Hozzájárulok, hogy a jelen munkám alapadatait (szerző(k),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53FAC0AA" w:rsidR="00681E99" w:rsidRPr="00B50CAA" w:rsidRDefault="00383308" w:rsidP="00681E99">
      <w:pPr>
        <w:pStyle w:val="Nyilatkozatkeltezs"/>
      </w:pPr>
      <w:r w:rsidRPr="00383308">
        <w:rPr>
          <w:noProof/>
        </w:rPr>
        <w:drawing>
          <wp:anchor distT="0" distB="0" distL="114300" distR="114300" simplePos="0" relativeHeight="251658752" behindDoc="0" locked="0" layoutInCell="1" allowOverlap="1" wp14:anchorId="37541652" wp14:editId="3C55E6A7">
            <wp:simplePos x="0" y="0"/>
            <wp:positionH relativeFrom="column">
              <wp:posOffset>3576955</wp:posOffset>
            </wp:positionH>
            <wp:positionV relativeFrom="paragraph">
              <wp:posOffset>743145</wp:posOffset>
            </wp:positionV>
            <wp:extent cx="890954" cy="311059"/>
            <wp:effectExtent l="0" t="0" r="0" b="0"/>
            <wp:wrapNone/>
            <wp:docPr id="838169246"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9246" name="Picture 1" descr="A close-up of a person's 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0954" cy="311059"/>
                    </a:xfrm>
                    <a:prstGeom prst="rect">
                      <a:avLst/>
                    </a:prstGeom>
                  </pic:spPr>
                </pic:pic>
              </a:graphicData>
            </a:graphic>
            <wp14:sizeRelH relativeFrom="page">
              <wp14:pctWidth>0</wp14:pctWidth>
            </wp14:sizeRelH>
            <wp14:sizeRelV relativeFrom="page">
              <wp14:pctHeight>0</wp14:pctHeight>
            </wp14:sizeRelV>
          </wp:anchor>
        </w:drawing>
      </w:r>
      <w:r w:rsidR="00681E99" w:rsidRPr="00B50CAA">
        <w:t xml:space="preserve">Kelt: Budapest, </w:t>
      </w:r>
      <w:r w:rsidR="00681E99" w:rsidRPr="00B50CAA">
        <w:fldChar w:fldCharType="begin"/>
      </w:r>
      <w:r w:rsidR="00681E99" w:rsidRPr="00B50CAA">
        <w:instrText xml:space="preserve"> DATE \@ "yyyy. MM. dd." \* MERGEFORMAT </w:instrText>
      </w:r>
      <w:r w:rsidR="00681E99" w:rsidRPr="00B50CAA">
        <w:fldChar w:fldCharType="separate"/>
      </w:r>
      <w:r w:rsidR="00C265DD">
        <w:rPr>
          <w:noProof/>
        </w:rPr>
        <w:t>2025. 12. 11.</w:t>
      </w:r>
      <w:r w:rsidR="00681E99" w:rsidRPr="00B50CAA">
        <w:fldChar w:fldCharType="end"/>
      </w:r>
      <w:r w:rsidRPr="00383308">
        <w:rPr>
          <w:noProof/>
        </w:rPr>
        <w:t xml:space="preserve"> </w:t>
      </w:r>
    </w:p>
    <w:p w14:paraId="5128D61A" w14:textId="79C82AE5" w:rsidR="00681E99" w:rsidRDefault="005E01E0" w:rsidP="00854BDC">
      <w:pPr>
        <w:pStyle w:val="Nyilatkozatalrs"/>
      </w:pPr>
      <w:r>
        <w:tab/>
      </w:r>
      <w:r w:rsidR="00854BDC">
        <w:t>...</w:t>
      </w:r>
      <w:r>
        <w:t>…………………………………………….</w:t>
      </w:r>
    </w:p>
    <w:p w14:paraId="26AA76B1" w14:textId="3648E327" w:rsidR="005E01E0" w:rsidRDefault="005E01E0" w:rsidP="00854BDC">
      <w:pPr>
        <w:pStyle w:val="Nyilatkozatalrs"/>
      </w:pPr>
      <w:r>
        <w:tab/>
      </w:r>
      <w:fldSimple w:instr=" AUTHOR   \* MERGEFORMAT ">
        <w:r w:rsidR="00436D6C">
          <w:t>Szabó Benedek Ferenc</w:t>
        </w:r>
      </w:fldSimple>
    </w:p>
    <w:p w14:paraId="74983692" w14:textId="1B3A34FF"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10"/>
          <w:footerReference w:type="first" r:id="rId11"/>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349890"/>
      <w:r w:rsidRPr="00B50CAA">
        <w:lastRenderedPageBreak/>
        <w:t>Összefoglaló</w:t>
      </w:r>
      <w:bookmarkEnd w:id="0"/>
    </w:p>
    <w:p w14:paraId="60F2B0E7" w14:textId="274A4ECF" w:rsidR="00A75FE7" w:rsidRPr="00A75FE7" w:rsidRDefault="00A75FE7" w:rsidP="00A75FE7">
      <w:pPr>
        <w:rPr>
          <w:lang w:val="en-HU"/>
        </w:rPr>
      </w:pPr>
      <w:r w:rsidRPr="00A75FE7">
        <w:rPr>
          <w:lang w:val="en-HU"/>
        </w:rPr>
        <w:t>A dolgozat célja annak vizsgálata, hogy a vezető globális márkák milyen módon jelennek meg az online mémkultúrában, és ezek a mintázatok milyen kapcsolatban állnak a hagyományos médiában megjelenő márkahírekkel. Ennek érdekében egy összetett, multimodális</w:t>
      </w:r>
      <w:r w:rsidR="001240FE">
        <w:rPr>
          <w:lang w:val="en-HU"/>
        </w:rPr>
        <w:t xml:space="preserve"> (</w:t>
      </w:r>
      <w:r w:rsidR="001240FE">
        <w:t>képi és szöveges)</w:t>
      </w:r>
      <w:r w:rsidRPr="00A75FE7">
        <w:rPr>
          <w:lang w:val="en-HU"/>
        </w:rPr>
        <w:t xml:space="preserve"> adatbázist hoztam létre, amely scrapinggel gyűjtött mémképekből, logófelismerő és karakterfelismerő modellek által detektált márkamegjelenésekből, valamint a </w:t>
      </w:r>
      <w:r w:rsidRPr="00A75FE7">
        <w:rPr>
          <w:i/>
          <w:iCs/>
          <w:lang w:val="en-HU"/>
        </w:rPr>
        <w:t>New York Times</w:t>
      </w:r>
      <w:r w:rsidRPr="00A75FE7">
        <w:rPr>
          <w:lang w:val="en-HU"/>
        </w:rPr>
        <w:t xml:space="preserve"> cikkadataiból épül fel. A dolgozat részletesen bemutatja az adatgyűjtés és -tisztítás folyamatát, a márkanevekhez tartozó szinonimák kialakítását, a gépi látás alapú osztályozómodellek fejlesztését, valamint a különböző előfeldolgozási és keresztvalidációs technikákat.</w:t>
      </w:r>
    </w:p>
    <w:p w14:paraId="59797F5C" w14:textId="366E2254" w:rsidR="00A75FE7" w:rsidRPr="00A75FE7" w:rsidRDefault="00A75FE7" w:rsidP="00A75FE7">
      <w:pPr>
        <w:rPr>
          <w:lang w:val="en-HU"/>
        </w:rPr>
      </w:pPr>
      <w:r w:rsidRPr="00A75FE7">
        <w:rPr>
          <w:lang w:val="en-HU"/>
        </w:rPr>
        <w:t xml:space="preserve">Az összeállított adatkészlet lehetővé tette a mémvolumen, az elérés és az érzelmi mintázatok összevetését a médiamegjelenések intenzitásával és </w:t>
      </w:r>
      <w:r w:rsidR="00D72BE0">
        <w:rPr>
          <w:lang w:val="en-HU"/>
        </w:rPr>
        <w:t>hangulatával (sentiment)</w:t>
      </w:r>
      <w:r w:rsidRPr="00A75FE7">
        <w:rPr>
          <w:lang w:val="en-HU"/>
        </w:rPr>
        <w:t>. A dolgozat több empirikus módszert</w:t>
      </w:r>
      <w:r w:rsidR="001240FE">
        <w:rPr>
          <w:lang w:val="en-HU"/>
        </w:rPr>
        <w:t xml:space="preserve"> (</w:t>
      </w:r>
      <w:r w:rsidRPr="00A75FE7">
        <w:rPr>
          <w:lang w:val="en-HU"/>
        </w:rPr>
        <w:t>leíró statisztikákat, kereszt-korrelációt, Granger-okozatisági vizsgálatot, panel regressziós modelleket, valamint eseményvizsgálatot</w:t>
      </w:r>
      <w:r w:rsidR="001240FE">
        <w:rPr>
          <w:lang w:val="en-HU"/>
        </w:rPr>
        <w:t xml:space="preserve">) </w:t>
      </w:r>
      <w:r w:rsidRPr="00A75FE7">
        <w:rPr>
          <w:lang w:val="en-HU"/>
        </w:rPr>
        <w:t>alkalmaz annak feltárására, hogy a hagyományos médiában megjelenő információk miként kapcsolódnak a mémek terjedéséhez.</w:t>
      </w:r>
    </w:p>
    <w:p w14:paraId="2517C66A" w14:textId="434E3122" w:rsidR="00A75FE7" w:rsidRPr="00A75FE7" w:rsidRDefault="00A75FE7" w:rsidP="00A75FE7">
      <w:pPr>
        <w:rPr>
          <w:lang w:val="en-HU"/>
        </w:rPr>
      </w:pPr>
      <w:r w:rsidRPr="00A75FE7">
        <w:rPr>
          <w:lang w:val="en-HU"/>
        </w:rPr>
        <w:t xml:space="preserve">Az eredmények alapján a médiakitettség és a </w:t>
      </w:r>
      <w:r w:rsidR="002F1E47">
        <w:rPr>
          <w:lang w:val="en-HU"/>
        </w:rPr>
        <w:t>hír-sentiment</w:t>
      </w:r>
      <w:r w:rsidRPr="00A75FE7">
        <w:rPr>
          <w:lang w:val="en-HU"/>
        </w:rPr>
        <w:t xml:space="preserve"> általában nem gyakorol tartós vagy stabil hatást a mémek mennyiségére vagy érzelmi szerkezetére: a becsült hatások többsége statisztikailag bizonytalan vagy csekély erősségű. Ugyanakkor az eseményvizsgálatok azt mutatják, hogy a rendkívül negatív hírekhez rövid távú, lokálisan megjelenő mémaktivitás-növekedés kapcsolódhat, míg a pozitív hírek hatása mérsékeltebb. A Granger-eredmények szerint a hírek jellemzően nem előzik meg a mémdinamikát, ugyanakkor a megnövekedett mémvolumen kis mértékben javítja a következő heti médiamegjelenések előrejelzését.</w:t>
      </w:r>
    </w:p>
    <w:p w14:paraId="60468C94" w14:textId="1D9E745F" w:rsidR="00A75FE7" w:rsidRPr="009E7A60" w:rsidRDefault="00A75FE7" w:rsidP="00A75FE7">
      <w:r w:rsidRPr="00A75FE7">
        <w:rPr>
          <w:lang w:val="en-HU"/>
        </w:rPr>
        <w:t>A kutatás összességében arra utal, hogy a mémkultúra működése nagyrészt autonóm a hagyományos médiához képest, és a márkák online reprezentációját inkább a digitális közösségi dinamika, mintsem a hírszövegek ritmusa határozza meg.</w:t>
      </w:r>
    </w:p>
    <w:p w14:paraId="18F0F7B7" w14:textId="01D826D5" w:rsidR="0063585C" w:rsidRDefault="0063585C" w:rsidP="00816BCB">
      <w:pPr>
        <w:pStyle w:val="Fejezetcimszmozsnlkl"/>
      </w:pPr>
      <w:bookmarkStart w:id="1" w:name="_Toc216349891"/>
      <w:proofErr w:type="spellStart"/>
      <w:r w:rsidRPr="00B50CAA">
        <w:lastRenderedPageBreak/>
        <w:t>Abstract</w:t>
      </w:r>
      <w:bookmarkEnd w:id="1"/>
      <w:proofErr w:type="spellEnd"/>
    </w:p>
    <w:p w14:paraId="3F4CC605" w14:textId="63BDE1FD" w:rsidR="001240FE" w:rsidRPr="001240FE" w:rsidRDefault="001240FE" w:rsidP="001240FE">
      <w:pPr>
        <w:rPr>
          <w:lang w:val="en-HU"/>
        </w:rPr>
      </w:pPr>
      <w:r w:rsidRPr="001240FE">
        <w:rPr>
          <w:lang w:val="en-HU"/>
        </w:rPr>
        <w:t>This thesis investigates how leading global brands appear within online meme culture, and how these patterns relate to brand-related coverage in traditional media. To this end, I constructed a complex multimodal dataset</w:t>
      </w:r>
      <w:r>
        <w:rPr>
          <w:lang w:val="en-HU"/>
        </w:rPr>
        <w:t xml:space="preserve"> (image and text)</w:t>
      </w:r>
      <w:r w:rsidRPr="001240FE">
        <w:rPr>
          <w:lang w:val="en-HU"/>
        </w:rPr>
        <w:t xml:space="preserve"> consisting of scraped meme images, brand occurrences detected by logo-recognition and optical character recognition models, as well as </w:t>
      </w:r>
      <w:r w:rsidRPr="001240FE">
        <w:rPr>
          <w:i/>
          <w:iCs/>
          <w:lang w:val="en-HU"/>
        </w:rPr>
        <w:t>New York Times</w:t>
      </w:r>
      <w:r w:rsidRPr="001240FE">
        <w:rPr>
          <w:lang w:val="en-HU"/>
        </w:rPr>
        <w:t xml:space="preserve"> article data. The thesis details the processes of data acquisition and cleaning, the development of brand-name synonym sets, the construction of computer vision–based classification models, and the preprocessing and cross-validation techniques applied throughout.</w:t>
      </w:r>
    </w:p>
    <w:p w14:paraId="7F5580C2" w14:textId="129D6A76" w:rsidR="001240FE" w:rsidRPr="001240FE" w:rsidRDefault="001240FE" w:rsidP="001240FE">
      <w:pPr>
        <w:rPr>
          <w:lang w:val="en-HU"/>
        </w:rPr>
      </w:pPr>
      <w:r w:rsidRPr="001240FE">
        <w:rPr>
          <w:lang w:val="en-HU"/>
        </w:rPr>
        <w:t>The resulting dataset enables a comparative analysis of meme volume, reach, and emotional patterns against media intensity and news sentiment. Using multiple empirical methods</w:t>
      </w:r>
      <w:r>
        <w:rPr>
          <w:lang w:val="en-HU"/>
        </w:rPr>
        <w:t xml:space="preserve"> (</w:t>
      </w:r>
      <w:r w:rsidRPr="001240FE">
        <w:rPr>
          <w:lang w:val="en-HU"/>
        </w:rPr>
        <w:t>including descriptive statistics, cross-correlation, Granger causality tests, two-way fixed effects panel regression models</w:t>
      </w:r>
      <w:r>
        <w:rPr>
          <w:lang w:val="en-HU"/>
        </w:rPr>
        <w:t>,</w:t>
      </w:r>
      <w:r w:rsidRPr="001240FE">
        <w:rPr>
          <w:lang w:val="en-HU"/>
        </w:rPr>
        <w:t xml:space="preserve"> and event-study designs</w:t>
      </w:r>
      <w:r>
        <w:rPr>
          <w:lang w:val="en-HU"/>
        </w:rPr>
        <w:t xml:space="preserve">) </w:t>
      </w:r>
      <w:r w:rsidRPr="001240FE">
        <w:rPr>
          <w:lang w:val="en-HU"/>
        </w:rPr>
        <w:t>the study examines whether and how traditional media signals relate to subsequent dynamics in meme activity.</w:t>
      </w:r>
    </w:p>
    <w:p w14:paraId="0E39959B" w14:textId="77777777" w:rsidR="001240FE" w:rsidRPr="001240FE" w:rsidRDefault="001240FE" w:rsidP="001240FE">
      <w:pPr>
        <w:rPr>
          <w:lang w:val="en-HU"/>
        </w:rPr>
      </w:pPr>
      <w:r w:rsidRPr="001240FE">
        <w:rPr>
          <w:lang w:val="en-HU"/>
        </w:rPr>
        <w:t>The findings indicate that media exposure and news sentiment generally exert no persistent or robust influence on meme volume or emotional structure: estimated effects are typically weak and statistically uncertain. However, event-study results show that periods of unusually negative news coverage are associated with short-lived spikes in meme activity, whereas positive news has much more limited effects. Granger tests suggest that news coverage does not systematically precede meme dynamics, although increased meme volume provides a slight improvement in predicting the following week’s media mentions.</w:t>
      </w:r>
    </w:p>
    <w:p w14:paraId="522D09D7" w14:textId="77777777" w:rsidR="001240FE" w:rsidRPr="001240FE" w:rsidRDefault="001240FE" w:rsidP="001240FE">
      <w:pPr>
        <w:rPr>
          <w:lang w:val="en-HU"/>
        </w:rPr>
      </w:pPr>
      <w:r w:rsidRPr="001240FE">
        <w:rPr>
          <w:lang w:val="en-HU"/>
        </w:rPr>
        <w:t>Overall, the study suggests that meme culture operates largely independently of traditional media. The online representation of brands appears to be driven primarily by digital community dynamics rather than the rhythm or emotional tone of news coverage.</w:t>
      </w:r>
    </w:p>
    <w:p w14:paraId="2C15C50B" w14:textId="77777777" w:rsidR="0046259F" w:rsidRDefault="0046259F">
      <w:pPr>
        <w:spacing w:after="0" w:line="240" w:lineRule="auto"/>
        <w:ind w:firstLine="0"/>
        <w:jc w:val="left"/>
      </w:pPr>
      <w:r>
        <w:br w:type="page"/>
      </w:r>
    </w:p>
    <w:p w14:paraId="62FE4A92" w14:textId="2F0605F6" w:rsidR="0046259F" w:rsidRPr="0024586D" w:rsidRDefault="0024586D" w:rsidP="0024586D">
      <w:pPr>
        <w:pStyle w:val="Heading1"/>
      </w:pPr>
      <w:bookmarkStart w:id="2" w:name="_Toc216349892"/>
      <w:r w:rsidRPr="0024586D">
        <w:lastRenderedPageBreak/>
        <w:t>1.</w:t>
      </w:r>
      <w:r>
        <w:t xml:space="preserve"> </w:t>
      </w:r>
      <w:r w:rsidR="0046259F" w:rsidRPr="0024586D">
        <w:t>Motiváció és cél</w:t>
      </w:r>
      <w:bookmarkEnd w:id="2"/>
    </w:p>
    <w:p w14:paraId="507FA844" w14:textId="795B96BB" w:rsidR="0046259F" w:rsidRPr="00487F85" w:rsidRDefault="007E631D" w:rsidP="0046259F">
      <w:r w:rsidRPr="007E631D">
        <w:t xml:space="preserve">Richard </w:t>
      </w:r>
      <w:proofErr w:type="spellStart"/>
      <w:r w:rsidRPr="007E631D">
        <w:t>Dawkins</w:t>
      </w:r>
      <w:proofErr w:type="spellEnd"/>
      <w:r w:rsidRPr="007E631D">
        <w:t xml:space="preserve"> biológus alkotta meg a múlt században a "mém" fogalmát. </w:t>
      </w:r>
      <w:proofErr w:type="spellStart"/>
      <w:r w:rsidRPr="007E631D">
        <w:t>Dawkins</w:t>
      </w:r>
      <w:proofErr w:type="spellEnd"/>
      <w:r w:rsidRPr="007E631D">
        <w:t xml:space="preserve"> szerint a mémek a gének kulturális megfelelői, olyan információegységek, </w:t>
      </w:r>
      <w:r w:rsidR="004E1A01" w:rsidRPr="004E1A01">
        <w:t>amelyek megragadnak az emberi elmében és terjednek a társadalomban</w:t>
      </w:r>
      <w:r w:rsidR="001B5567">
        <w:t xml:space="preserve"> </w:t>
      </w:r>
      <w:r w:rsidR="00C9493B">
        <w:fldChar w:fldCharType="begin"/>
      </w:r>
      <w:r w:rsidR="00C9493B">
        <w:instrText xml:space="preserve"> REF _Ref216163923 \r \h </w:instrText>
      </w:r>
      <w:r w:rsidR="00C9493B">
        <w:fldChar w:fldCharType="separate"/>
      </w:r>
      <w:r w:rsidR="00C265DD">
        <w:t>[1]</w:t>
      </w:r>
      <w:r w:rsidR="00C9493B">
        <w:fldChar w:fldCharType="end"/>
      </w:r>
      <w:r w:rsidR="004E1A01" w:rsidRPr="004E1A01">
        <w:t>.</w:t>
      </w:r>
    </w:p>
    <w:p w14:paraId="6A9C5229" w14:textId="5DEC3C50" w:rsidR="000B030D" w:rsidRPr="000B030D" w:rsidRDefault="000B030D" w:rsidP="000B030D">
      <w:pPr>
        <w:rPr>
          <w:lang w:val="en-HU"/>
        </w:rPr>
      </w:pPr>
      <w:r w:rsidRPr="000B030D">
        <w:rPr>
          <w:lang w:val="en-HU"/>
        </w:rPr>
        <w:t>A mémek gyakorlatilag viccek, képek, videók, szlogenek vagy bármilyen más digitális tartalmak, amelyek gyorsan és virálisan terjednek az interneten vagy akár a valós életben is. A szakirodalom a mémeket olyan kulturális egységekként írja le, amelyeket az emberek másolnak, újraértelmeznek és továbbadnak</w:t>
      </w:r>
      <w:r w:rsidR="001B5567">
        <w:rPr>
          <w:lang w:val="en-HU"/>
        </w:rPr>
        <w:t xml:space="preserve"> </w:t>
      </w:r>
      <w:r>
        <w:rPr>
          <w:lang w:val="en-HU"/>
        </w:rPr>
        <w:fldChar w:fldCharType="begin"/>
      </w:r>
      <w:r>
        <w:rPr>
          <w:lang w:val="en-HU"/>
        </w:rPr>
        <w:instrText xml:space="preserve"> REF _Ref216192475 \r \h </w:instrText>
      </w:r>
      <w:r>
        <w:rPr>
          <w:lang w:val="en-HU"/>
        </w:rPr>
      </w:r>
      <w:r>
        <w:rPr>
          <w:lang w:val="en-HU"/>
        </w:rPr>
        <w:fldChar w:fldCharType="separate"/>
      </w:r>
      <w:r w:rsidR="00C265DD">
        <w:rPr>
          <w:lang w:val="en-HU"/>
        </w:rPr>
        <w:t>[2]</w:t>
      </w:r>
      <w:r>
        <w:rPr>
          <w:lang w:val="en-HU"/>
        </w:rPr>
        <w:fldChar w:fldCharType="end"/>
      </w:r>
      <w:r>
        <w:rPr>
          <w:lang w:val="en-HU"/>
        </w:rPr>
        <w:t xml:space="preserve">. </w:t>
      </w:r>
      <w:r w:rsidRPr="000B030D">
        <w:rPr>
          <w:lang w:val="en-HU"/>
        </w:rPr>
        <w:t>A Z-generáció hatalmas információtöbblettel rendelkezik, és ebben a folyamatos adatáramlásban a mém vált az egyik legfontosabb, közösségi alapú információátadó és véleményformáló eszközzé</w:t>
      </w:r>
      <w:r w:rsidR="001B5567">
        <w:rPr>
          <w:lang w:val="en-HU"/>
        </w:rPr>
        <w:t xml:space="preserve"> </w:t>
      </w:r>
      <w:r>
        <w:rPr>
          <w:lang w:val="en-HU"/>
        </w:rPr>
        <w:fldChar w:fldCharType="begin"/>
      </w:r>
      <w:r>
        <w:rPr>
          <w:lang w:val="en-HU"/>
        </w:rPr>
        <w:instrText xml:space="preserve"> REF _Ref216192514 \r \h </w:instrText>
      </w:r>
      <w:r>
        <w:rPr>
          <w:lang w:val="en-HU"/>
        </w:rPr>
      </w:r>
      <w:r>
        <w:rPr>
          <w:lang w:val="en-HU"/>
        </w:rPr>
        <w:fldChar w:fldCharType="separate"/>
      </w:r>
      <w:r w:rsidR="00C265DD">
        <w:rPr>
          <w:lang w:val="en-HU"/>
        </w:rPr>
        <w:t>[3]</w:t>
      </w:r>
      <w:r>
        <w:rPr>
          <w:lang w:val="en-HU"/>
        </w:rPr>
        <w:fldChar w:fldCharType="end"/>
      </w:r>
      <w:r>
        <w:rPr>
          <w:lang w:val="en-HU"/>
        </w:rPr>
        <w:t>.</w:t>
      </w:r>
    </w:p>
    <w:p w14:paraId="0A08EFED" w14:textId="0E0DE61A" w:rsidR="000B030D" w:rsidRPr="000B030D" w:rsidRDefault="000B030D" w:rsidP="000B030D">
      <w:pPr>
        <w:rPr>
          <w:lang w:val="en-HU"/>
        </w:rPr>
      </w:pPr>
      <w:r w:rsidRPr="000B030D">
        <w:rPr>
          <w:lang w:val="en-HU"/>
        </w:rPr>
        <w:t xml:space="preserve">Ez alól a márkák sem jelentenek kivételt: a mémek gyakran a kollektív véleménynyilvánítás egyik legreprezentatívabb formájaként szolgálnak, és lehetőséget adnak arra, hogy a vállalatok képet kapjanak saját vagy versenytársaik társadalmi megítéléséről </w:t>
      </w:r>
      <w:r>
        <w:rPr>
          <w:lang w:val="en-HU"/>
        </w:rPr>
        <w:fldChar w:fldCharType="begin"/>
      </w:r>
      <w:r>
        <w:rPr>
          <w:lang w:val="en-HU"/>
        </w:rPr>
        <w:instrText xml:space="preserve"> REF _Ref216192525 \r \h </w:instrText>
      </w:r>
      <w:r>
        <w:rPr>
          <w:lang w:val="en-HU"/>
        </w:rPr>
      </w:r>
      <w:r>
        <w:rPr>
          <w:lang w:val="en-HU"/>
        </w:rPr>
        <w:fldChar w:fldCharType="separate"/>
      </w:r>
      <w:r w:rsidR="00C265DD">
        <w:rPr>
          <w:lang w:val="en-HU"/>
        </w:rPr>
        <w:t>[4]</w:t>
      </w:r>
      <w:r>
        <w:rPr>
          <w:lang w:val="en-HU"/>
        </w:rPr>
        <w:fldChar w:fldCharType="end"/>
      </w:r>
      <w:r>
        <w:rPr>
          <w:lang w:val="en-HU"/>
        </w:rPr>
        <w:t>.</w:t>
      </w:r>
      <w:r w:rsidRPr="000B030D">
        <w:rPr>
          <w:lang w:val="en-HU"/>
        </w:rPr>
        <w:t>Ez a felismerés képezi a jelen kutatás alapját: célom megvizsgálni, hogy a világ legismertebb márkái hogyan jelennek meg a mémekben. Olyan szempontokat vizsgálok, mint az adott márkáról szóló mémek hangulata, illetve annak lehetséges összefüggése a márka piaci értékével.</w:t>
      </w:r>
    </w:p>
    <w:p w14:paraId="7976F20E" w14:textId="77777777" w:rsidR="00B76824" w:rsidRDefault="00B76824" w:rsidP="00B76824">
      <w:r w:rsidRPr="00B76824">
        <w:t>A vizsgálat első lépéseként szükséges rögzíteni, hogy mit tekintünk marketingcélú mémnek. Mivel a ‘mém’ fogalma nehezen definiálható és folyamatosan változik, a kutatás szempontjából alkalmazott meghatározás elkerülhetetlenül szűkíti a fogalom jelentését: a mémek vizuális aspektusaira, ezen belül is a képalapú tartalmakra korlátozódik. Marketingcélú mémnek azok a képi tartalmak minősülnek, amelyekben egy márka explicit módon jelenik meg, például logó, márkanév, illetve a márkához egyértelműen kapcsolható vizuális vagy verbális elem formájában.</w:t>
      </w:r>
    </w:p>
    <w:p w14:paraId="741586E2" w14:textId="60744C94" w:rsidR="00B76824" w:rsidRPr="00B76824" w:rsidRDefault="00B76824" w:rsidP="00B76824">
      <w:pPr>
        <w:rPr>
          <w:lang w:val="en-HU"/>
        </w:rPr>
      </w:pPr>
      <w:r w:rsidRPr="00B76824">
        <w:rPr>
          <w:lang w:val="en-HU"/>
        </w:rPr>
        <w:t xml:space="preserve">Fontos megjegyezni, hogy a márkák maguk is készíthetnek és terjeszthetnek mémeket, azonban a jelen dolgozat a felhasználók által létrehozott, organikusan terjedő, közösségvezérelt mémek vizsgálatára fókuszál. Ennek érdekében a kutatás nem a </w:t>
      </w:r>
      <w:r w:rsidR="006E692C">
        <w:rPr>
          <w:lang w:val="en-HU"/>
        </w:rPr>
        <w:t>szűretlen, interneten fellelhető</w:t>
      </w:r>
      <w:r w:rsidRPr="00B76824">
        <w:rPr>
          <w:lang w:val="en-HU"/>
        </w:rPr>
        <w:t xml:space="preserve"> tartalmakból merít, hanem célzottan a legnagyobb, aktív mémközösségekkel rendelkező Reddit-aloldalakat használja forrásként, így biztosítva, hogy a vizsgálat tárgyát valóban közösségi eredetű mémek képezzék.</w:t>
      </w:r>
    </w:p>
    <w:p w14:paraId="595B2715" w14:textId="5E43BE3F" w:rsidR="0046259F" w:rsidRDefault="0046259F" w:rsidP="00463995">
      <w:r w:rsidRPr="00487F85">
        <w:lastRenderedPageBreak/>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18F741B3" w14:textId="700FAF6E" w:rsidR="0046259F" w:rsidRPr="00487F85" w:rsidRDefault="00DC0D38" w:rsidP="007E198D">
      <w:pPr>
        <w:pStyle w:val="Heading2"/>
      </w:pPr>
      <w:bookmarkStart w:id="3" w:name="_Toc216349893"/>
      <w:r>
        <w:t>1.</w:t>
      </w:r>
      <w:r w:rsidR="0024586D">
        <w:t>1</w:t>
      </w:r>
      <w:r>
        <w:t xml:space="preserve"> </w:t>
      </w:r>
      <w:r w:rsidR="0046259F" w:rsidRPr="00487F85">
        <w:t>Irodalmi háttér</w:t>
      </w:r>
      <w:bookmarkEnd w:id="3"/>
    </w:p>
    <w:p w14:paraId="48D1DD83" w14:textId="54C97755" w:rsidR="00CB0A9F" w:rsidRPr="00CB0A9F" w:rsidRDefault="00CB0A9F" w:rsidP="00CB0A9F">
      <w:pPr>
        <w:rPr>
          <w:lang w:val="en-HU"/>
        </w:rPr>
      </w:pPr>
      <w:r w:rsidRPr="00CB0A9F">
        <w:rPr>
          <w:lang w:val="en-HU"/>
        </w:rPr>
        <w:t>A kutatás ötlete a HSDSLab kutatócsoportból származik, ahol az egyik konzulensem, Dr. Molontay Roland szakmai iránymutatása mellett Murgás Levente úttörő munkái vezették be a mémek rendszerezett vizsgálatát a Műegyetemen</w:t>
      </w:r>
      <w:r w:rsidR="001B5567">
        <w:rPr>
          <w:lang w:val="en-HU"/>
        </w:rPr>
        <w:t xml:space="preserve"> </w:t>
      </w:r>
      <w:r w:rsidR="00214109">
        <w:rPr>
          <w:lang w:val="en-HU"/>
        </w:rPr>
        <w:fldChar w:fldCharType="begin"/>
      </w:r>
      <w:r w:rsidR="00214109">
        <w:rPr>
          <w:lang w:val="en-HU"/>
        </w:rPr>
        <w:instrText xml:space="preserve"> REF _Ref216192887 \r \h </w:instrText>
      </w:r>
      <w:r w:rsidR="00214109">
        <w:rPr>
          <w:lang w:val="en-HU"/>
        </w:rPr>
      </w:r>
      <w:r w:rsidR="00214109">
        <w:rPr>
          <w:lang w:val="en-HU"/>
        </w:rPr>
        <w:fldChar w:fldCharType="separate"/>
      </w:r>
      <w:r w:rsidR="00C265DD">
        <w:rPr>
          <w:lang w:val="en-HU"/>
        </w:rPr>
        <w:t>[5]</w:t>
      </w:r>
      <w:r w:rsidR="00214109">
        <w:rPr>
          <w:lang w:val="en-HU"/>
        </w:rPr>
        <w:fldChar w:fldCharType="end"/>
      </w:r>
      <w:r w:rsidRPr="00CB0A9F">
        <w:rPr>
          <w:lang w:val="en-HU"/>
        </w:rPr>
        <w:t>. Murgás szakdolgozata, majd tudományos közleménye</w:t>
      </w:r>
      <w:r w:rsidR="00494F44">
        <w:rPr>
          <w:lang w:val="en-HU"/>
        </w:rPr>
        <w:t xml:space="preserve"> </w:t>
      </w:r>
      <w:r w:rsidRPr="00CB0A9F">
        <w:rPr>
          <w:lang w:val="en-HU"/>
        </w:rPr>
        <w:t>a mém sablonok strukturális kategorizálására fókuszált, amely fontos módszertani előzményt biztosított jelen kutatáshoz: jól illusztrálta, hogy a mémek vizsgálata kvantitatív, adatvezérelt megközelítésekkel is lehetséges</w:t>
      </w:r>
      <w:r w:rsidR="001B5567">
        <w:rPr>
          <w:lang w:val="en-HU"/>
        </w:rPr>
        <w:t xml:space="preserve"> </w:t>
      </w:r>
      <w:r w:rsidR="00494F44">
        <w:rPr>
          <w:lang w:val="en-HU"/>
        </w:rPr>
        <w:fldChar w:fldCharType="begin"/>
      </w:r>
      <w:r w:rsidR="00494F44">
        <w:rPr>
          <w:lang w:val="en-HU"/>
        </w:rPr>
        <w:instrText xml:space="preserve"> REF _Ref216166996 \r \h </w:instrText>
      </w:r>
      <w:r w:rsidR="00494F44">
        <w:rPr>
          <w:lang w:val="en-HU"/>
        </w:rPr>
      </w:r>
      <w:r w:rsidR="00494F44">
        <w:rPr>
          <w:lang w:val="en-HU"/>
        </w:rPr>
        <w:fldChar w:fldCharType="separate"/>
      </w:r>
      <w:r w:rsidR="00C265DD">
        <w:rPr>
          <w:lang w:val="en-HU"/>
        </w:rPr>
        <w:t>[6]</w:t>
      </w:r>
      <w:r w:rsidR="00494F44">
        <w:rPr>
          <w:lang w:val="en-HU"/>
        </w:rPr>
        <w:fldChar w:fldCharType="end"/>
      </w:r>
      <w:r w:rsidRPr="00CB0A9F">
        <w:rPr>
          <w:lang w:val="en-HU"/>
        </w:rPr>
        <w:t>. A jelen dolgozat erre a szemléletre épít tovább, de a sablonszintű vizsgálat helyett márkamegjelenésre és tartalmi trendekre koncentrál.</w:t>
      </w:r>
    </w:p>
    <w:p w14:paraId="02B9F043" w14:textId="5AA41047" w:rsidR="00214109" w:rsidRPr="00214109" w:rsidRDefault="00214109" w:rsidP="00214109">
      <w:pPr>
        <w:rPr>
          <w:lang w:val="en-HU"/>
        </w:rPr>
      </w:pPr>
      <w:r w:rsidRPr="00214109">
        <w:rPr>
          <w:lang w:val="en-HU"/>
        </w:rPr>
        <w:t>A nemzetközi szakirodalom a mémeket egyre inkább a marketingkommunikáció releváns vizsgálati tárgyaként kezeli. Teng, Lo és Lee (2021) empirikus eredményei szerint a mémek humorossága, érzelmi intenzitása, a márkával való interakció mértéke és a mém által sugallt presztízs egyaránt hatással lehet a fogyasztók márkaészlelésére</w:t>
      </w:r>
      <w:r w:rsidR="001B5567">
        <w:rPr>
          <w:lang w:val="en-HU"/>
        </w:rPr>
        <w:t xml:space="preserve"> </w:t>
      </w:r>
      <w:r w:rsidR="00F370F7">
        <w:rPr>
          <w:lang w:val="en-HU"/>
        </w:rPr>
        <w:fldChar w:fldCharType="begin"/>
      </w:r>
      <w:r w:rsidR="00F370F7">
        <w:rPr>
          <w:lang w:val="en-HU"/>
        </w:rPr>
        <w:instrText xml:space="preserve"> REF _Ref216193231 \r \h </w:instrText>
      </w:r>
      <w:r w:rsidR="00F370F7">
        <w:rPr>
          <w:lang w:val="en-HU"/>
        </w:rPr>
      </w:r>
      <w:r w:rsidR="00F370F7">
        <w:rPr>
          <w:lang w:val="en-HU"/>
        </w:rPr>
        <w:fldChar w:fldCharType="separate"/>
      </w:r>
      <w:r w:rsidR="00C265DD">
        <w:rPr>
          <w:lang w:val="en-HU"/>
        </w:rPr>
        <w:t>[7]</w:t>
      </w:r>
      <w:r w:rsidR="00F370F7">
        <w:rPr>
          <w:lang w:val="en-HU"/>
        </w:rPr>
        <w:fldChar w:fldCharType="end"/>
      </w:r>
      <w:r w:rsidRPr="00214109">
        <w:rPr>
          <w:lang w:val="en-HU"/>
        </w:rPr>
        <w:t>. Ezek a tényezők különösen relevánsak jelen kutatás számára, hiszen a vizsgált mémek többsége vizuális és szöveges elemek kombinációjával közvetíti ezeket a tartalmi dimenziókat.</w:t>
      </w:r>
    </w:p>
    <w:p w14:paraId="3242FE87" w14:textId="2C0C984E" w:rsidR="00214109" w:rsidRPr="00214109" w:rsidRDefault="00214109" w:rsidP="00214109">
      <w:pPr>
        <w:rPr>
          <w:lang w:val="en-HU"/>
        </w:rPr>
      </w:pPr>
      <w:r w:rsidRPr="00214109">
        <w:rPr>
          <w:lang w:val="en-HU"/>
        </w:rPr>
        <w:t>Malodia (2022) tovább finomította a mémek kommunikációs értelmezését, amikor kimutatta, hogy a magas ikonicitású, világos szerkezetű és egyértelmű nyelvi elemekkel operáló mémek nagyobb hatással vannak a befogadókra</w:t>
      </w:r>
      <w:r w:rsidR="001B5567">
        <w:rPr>
          <w:lang w:val="en-HU"/>
        </w:rPr>
        <w:t xml:space="preserve"> </w:t>
      </w:r>
      <w:r w:rsidR="00F370F7">
        <w:rPr>
          <w:lang w:val="en-HU"/>
        </w:rPr>
        <w:fldChar w:fldCharType="begin"/>
      </w:r>
      <w:r w:rsidR="00F370F7">
        <w:rPr>
          <w:lang w:val="en-HU"/>
        </w:rPr>
        <w:instrText xml:space="preserve"> REF _Ref216193242 \r \h </w:instrText>
      </w:r>
      <w:r w:rsidR="00F370F7">
        <w:rPr>
          <w:lang w:val="en-HU"/>
        </w:rPr>
      </w:r>
      <w:r w:rsidR="00F370F7">
        <w:rPr>
          <w:lang w:val="en-HU"/>
        </w:rPr>
        <w:fldChar w:fldCharType="separate"/>
      </w:r>
      <w:r w:rsidR="00C265DD">
        <w:rPr>
          <w:lang w:val="en-HU"/>
        </w:rPr>
        <w:t>[8]</w:t>
      </w:r>
      <w:r w:rsidR="00F370F7">
        <w:rPr>
          <w:lang w:val="en-HU"/>
        </w:rPr>
        <w:fldChar w:fldCharType="end"/>
      </w:r>
      <w:r w:rsidRPr="00214109">
        <w:rPr>
          <w:lang w:val="en-HU"/>
        </w:rPr>
        <w:t>. Ez a megállapítás fontos háttérmagyarázatot ad ahhoz, hogy miért érdemes a jelen dolgozatban nemcsak a mémek mennyiségét, hanem azok szöveges és vizuális aspektusait is részletesen vizsgálni.</w:t>
      </w:r>
    </w:p>
    <w:p w14:paraId="4F2B3FC2" w14:textId="5567A29B" w:rsidR="00214109" w:rsidRPr="00214109" w:rsidRDefault="00214109" w:rsidP="00214109">
      <w:pPr>
        <w:rPr>
          <w:lang w:val="en-HU"/>
        </w:rPr>
      </w:pPr>
      <w:r w:rsidRPr="00214109">
        <w:rPr>
          <w:lang w:val="en-HU"/>
        </w:rPr>
        <w:t>A vállalati kommunikáció oldaláról Brubaker és munkatársai (2018) elemezték, hogyan használják a cégek a mémeket kapcsolatépítésre. Felhasználók által készített, nagy márkákról szóló mémek alapján arra jutottak, hogy az egyszerű nyelvezet, a visszafogott szleng és az önironikus tartalom nagyobb ikonicitást eredményez, ami elősegíti a közönséggel való kapcsolódást</w:t>
      </w:r>
      <w:r w:rsidR="001B5567">
        <w:rPr>
          <w:lang w:val="en-HU"/>
        </w:rPr>
        <w:t xml:space="preserve"> </w:t>
      </w:r>
      <w:r w:rsidR="00F370F7">
        <w:rPr>
          <w:lang w:val="en-HU"/>
        </w:rPr>
        <w:fldChar w:fldCharType="begin"/>
      </w:r>
      <w:r w:rsidR="00F370F7">
        <w:rPr>
          <w:lang w:val="en-HU"/>
        </w:rPr>
        <w:instrText xml:space="preserve"> REF _Ref216193266 \r \h </w:instrText>
      </w:r>
      <w:r w:rsidR="00F370F7">
        <w:rPr>
          <w:lang w:val="en-HU"/>
        </w:rPr>
      </w:r>
      <w:r w:rsidR="00F370F7">
        <w:rPr>
          <w:lang w:val="en-HU"/>
        </w:rPr>
        <w:fldChar w:fldCharType="separate"/>
      </w:r>
      <w:r w:rsidR="00C265DD">
        <w:rPr>
          <w:lang w:val="en-HU"/>
        </w:rPr>
        <w:t>[9]</w:t>
      </w:r>
      <w:r w:rsidR="00F370F7">
        <w:rPr>
          <w:lang w:val="en-HU"/>
        </w:rPr>
        <w:fldChar w:fldCharType="end"/>
      </w:r>
      <w:r w:rsidRPr="00214109">
        <w:rPr>
          <w:lang w:val="en-HU"/>
        </w:rPr>
        <w:t xml:space="preserve">. Ez a felismerés fontos támpontot ad ahhoz, hogy a márkákról szóló mémek nem csupán reflexiók, hanem potenciális kommunikációs </w:t>
      </w:r>
      <w:r w:rsidRPr="00214109">
        <w:rPr>
          <w:lang w:val="en-HU"/>
        </w:rPr>
        <w:lastRenderedPageBreak/>
        <w:t>interfészek is lehetnek. Sharma (2018) ezt a gondolatot erősíti, amikor a mémeket a vállalatok és felhasználók közötti aktív, kétirányú kommunikáció egyik formájaként értelmezi.</w:t>
      </w:r>
      <w:r w:rsidR="00F370F7">
        <w:rPr>
          <w:lang w:val="en-HU"/>
        </w:rPr>
        <w:fldChar w:fldCharType="begin"/>
      </w:r>
      <w:r w:rsidR="00F370F7">
        <w:rPr>
          <w:lang w:val="en-HU"/>
        </w:rPr>
        <w:instrText xml:space="preserve"> REF _Ref216193277 \r \h </w:instrText>
      </w:r>
      <w:r w:rsidR="00F370F7">
        <w:rPr>
          <w:lang w:val="en-HU"/>
        </w:rPr>
      </w:r>
      <w:r w:rsidR="00F370F7">
        <w:rPr>
          <w:lang w:val="en-HU"/>
        </w:rPr>
        <w:fldChar w:fldCharType="separate"/>
      </w:r>
      <w:r w:rsidR="00C265DD">
        <w:rPr>
          <w:lang w:val="en-HU"/>
        </w:rPr>
        <w:t>[10]</w:t>
      </w:r>
      <w:r w:rsidR="00F370F7">
        <w:rPr>
          <w:lang w:val="en-HU"/>
        </w:rPr>
        <w:fldChar w:fldCharType="end"/>
      </w:r>
    </w:p>
    <w:p w14:paraId="4939E798" w14:textId="135D4F8F" w:rsidR="00214109" w:rsidRPr="00214109" w:rsidRDefault="00214109" w:rsidP="00214109">
      <w:pPr>
        <w:rPr>
          <w:lang w:val="en-HU"/>
        </w:rPr>
      </w:pPr>
      <w:r w:rsidRPr="00214109">
        <w:rPr>
          <w:lang w:val="en-HU"/>
        </w:rPr>
        <w:t>A mémek elterjedését és kreatív adaptációját szélesebb kulturális kontextusba helyezve Chuah és szerzőtársai (2020) azt mutatták ki, hogy a fiatal felhasználók különböző platformokon (Facebook, Twitter, Yahoo, 9Gag, Reddit) aktívan alakítják és továbbfejlesztik a márkákról szóló mémeket, új kommunikációs lehetőségeket teremtve</w:t>
      </w:r>
      <w:r w:rsidR="001B5567">
        <w:rPr>
          <w:lang w:val="en-HU"/>
        </w:rPr>
        <w:t xml:space="preserve"> </w:t>
      </w:r>
      <w:r w:rsidR="00F370F7">
        <w:rPr>
          <w:lang w:val="en-HU"/>
        </w:rPr>
        <w:fldChar w:fldCharType="begin"/>
      </w:r>
      <w:r w:rsidR="00F370F7">
        <w:rPr>
          <w:lang w:val="en-HU"/>
        </w:rPr>
        <w:instrText xml:space="preserve"> REF _Ref216193302 \r \h </w:instrText>
      </w:r>
      <w:r w:rsidR="00F370F7">
        <w:rPr>
          <w:lang w:val="en-HU"/>
        </w:rPr>
      </w:r>
      <w:r w:rsidR="00F370F7">
        <w:rPr>
          <w:lang w:val="en-HU"/>
        </w:rPr>
        <w:fldChar w:fldCharType="separate"/>
      </w:r>
      <w:r w:rsidR="00C265DD">
        <w:rPr>
          <w:lang w:val="en-HU"/>
        </w:rPr>
        <w:t>[11]</w:t>
      </w:r>
      <w:r w:rsidR="00F370F7">
        <w:rPr>
          <w:lang w:val="en-HU"/>
        </w:rPr>
        <w:fldChar w:fldCharType="end"/>
      </w:r>
      <w:r w:rsidRPr="00214109">
        <w:rPr>
          <w:lang w:val="en-HU"/>
        </w:rPr>
        <w:t>. Ezzel összhangban González (2023) arra jutott, hogy a tartalmi jellemzők meghatározzák a mémek virálissá válását, míg a médiatényezők elsősorban a megoszthatóságot és a márkafelidézést növelik.</w:t>
      </w:r>
      <w:r w:rsidR="00F370F7">
        <w:rPr>
          <w:lang w:val="en-HU"/>
        </w:rPr>
        <w:fldChar w:fldCharType="begin"/>
      </w:r>
      <w:r w:rsidR="00F370F7">
        <w:rPr>
          <w:lang w:val="en-HU"/>
        </w:rPr>
        <w:instrText xml:space="preserve"> REF _Ref216193346 \r \h </w:instrText>
      </w:r>
      <w:r w:rsidR="00F370F7">
        <w:rPr>
          <w:lang w:val="en-HU"/>
        </w:rPr>
      </w:r>
      <w:r w:rsidR="00F370F7">
        <w:rPr>
          <w:lang w:val="en-HU"/>
        </w:rPr>
        <w:fldChar w:fldCharType="separate"/>
      </w:r>
      <w:r w:rsidR="00C265DD">
        <w:rPr>
          <w:lang w:val="en-HU"/>
        </w:rPr>
        <w:t>[12]</w:t>
      </w:r>
      <w:r w:rsidR="00F370F7">
        <w:rPr>
          <w:lang w:val="en-HU"/>
        </w:rPr>
        <w:fldChar w:fldCharType="end"/>
      </w:r>
      <w:r w:rsidRPr="00214109">
        <w:rPr>
          <w:lang w:val="en-HU"/>
        </w:rPr>
        <w:t xml:space="preserve"> Meer (2022) eredményei pedig arra mutatnak rá, hogy bár a mémek többsége pozitív attitűdöt tükröz, a negatív tartalmak gyakran releváns társadalmi vagy gazdasági kritikát közvetítenek, amelyek értékes visszajelzést nyújthatnak a márkák számára</w:t>
      </w:r>
      <w:r w:rsidR="001B5567">
        <w:rPr>
          <w:lang w:val="en-HU"/>
        </w:rPr>
        <w:t xml:space="preserve"> </w:t>
      </w:r>
      <w:r w:rsidR="00F370F7">
        <w:rPr>
          <w:lang w:val="en-HU"/>
        </w:rPr>
        <w:fldChar w:fldCharType="begin"/>
      </w:r>
      <w:r w:rsidR="00F370F7">
        <w:rPr>
          <w:lang w:val="en-HU"/>
        </w:rPr>
        <w:instrText xml:space="preserve"> REF _Ref216193360 \r \h </w:instrText>
      </w:r>
      <w:r w:rsidR="00F370F7">
        <w:rPr>
          <w:lang w:val="en-HU"/>
        </w:rPr>
      </w:r>
      <w:r w:rsidR="00F370F7">
        <w:rPr>
          <w:lang w:val="en-HU"/>
        </w:rPr>
        <w:fldChar w:fldCharType="separate"/>
      </w:r>
      <w:r w:rsidR="00C265DD">
        <w:rPr>
          <w:lang w:val="en-HU"/>
        </w:rPr>
        <w:t>[13]</w:t>
      </w:r>
      <w:r w:rsidR="00F370F7">
        <w:rPr>
          <w:lang w:val="en-HU"/>
        </w:rPr>
        <w:fldChar w:fldCharType="end"/>
      </w:r>
      <w:r w:rsidRPr="00214109">
        <w:rPr>
          <w:lang w:val="en-HU"/>
        </w:rPr>
        <w:t>.</w:t>
      </w:r>
    </w:p>
    <w:p w14:paraId="11895933" w14:textId="77777777" w:rsidR="00CB0A9F" w:rsidRPr="00CB0A9F" w:rsidRDefault="00CB0A9F" w:rsidP="00CB0A9F">
      <w:pPr>
        <w:rPr>
          <w:lang w:val="en-HU"/>
        </w:rPr>
      </w:pPr>
      <w:r w:rsidRPr="00CB0A9F">
        <w:rPr>
          <w:lang w:val="en-HU"/>
        </w:rPr>
        <w:t>Összességében a szakirodalom egy olyan képet rajzol a mémekről, amely jól illeszkedik jelen dolgozat célkitűzéseihez: a mémek egyszerre hordoznak humoros, érzelmi és társadalmi jelentéseket, és alkalmasak arra, hogy a fogyasztók spontán módon reflektáljanak a márkákra. A kutatás ezért a korábbi elméleti megállapításokat kiterjesztve empirikusan vizsgálja, hogyan jelennek meg a márkák a mémekben, milyen mennyiségi és érzelmi mintázatok rajzolódnak ki, és ezek milyen viszonyban állnak a médiamegjelenésekkel.</w:t>
      </w:r>
    </w:p>
    <w:p w14:paraId="06CC8DD5" w14:textId="1591F5BB" w:rsidR="0046259F" w:rsidRPr="00487F85" w:rsidRDefault="00AD0D30" w:rsidP="007E198D">
      <w:pPr>
        <w:pStyle w:val="Heading2"/>
      </w:pPr>
      <w:bookmarkStart w:id="4" w:name="_Toc216349894"/>
      <w:r>
        <w:t>1</w:t>
      </w:r>
      <w:r w:rsidR="00DC0D38">
        <w:t>.</w:t>
      </w:r>
      <w:r w:rsidR="0024586D">
        <w:t>2</w:t>
      </w:r>
      <w:r w:rsidR="0046259F" w:rsidRPr="00487F85">
        <w:t xml:space="preserve"> Elméleti háttér</w:t>
      </w:r>
      <w:bookmarkEnd w:id="4"/>
    </w:p>
    <w:p w14:paraId="7069DC59" w14:textId="10B722FF"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w:t>
      </w:r>
      <w:proofErr w:type="spellStart"/>
      <w:r w:rsidRPr="00487F85">
        <w:t>Andrij</w:t>
      </w:r>
      <w:proofErr w:type="spellEnd"/>
      <w:r w:rsidRPr="00487F85">
        <w:t xml:space="preserve"> </w:t>
      </w:r>
      <w:proofErr w:type="spellStart"/>
      <w:r w:rsidRPr="00487F85">
        <w:t>Burkov</w:t>
      </w:r>
      <w:proofErr w:type="spellEnd"/>
      <w:r w:rsidRPr="00487F85">
        <w:t xml:space="preserve"> The </w:t>
      </w:r>
      <w:proofErr w:type="spellStart"/>
      <w:r w:rsidRPr="00487F85">
        <w:rPr>
          <w:i/>
          <w:iCs/>
        </w:rPr>
        <w:t>Hundred</w:t>
      </w:r>
      <w:proofErr w:type="spellEnd"/>
      <w:r w:rsidRPr="00487F85">
        <w:rPr>
          <w:i/>
          <w:iCs/>
        </w:rPr>
        <w:t xml:space="preserve"> </w:t>
      </w:r>
      <w:proofErr w:type="spellStart"/>
      <w:r w:rsidRPr="00487F85">
        <w:rPr>
          <w:i/>
          <w:iCs/>
        </w:rPr>
        <w:t>page</w:t>
      </w:r>
      <w:proofErr w:type="spellEnd"/>
      <w:r w:rsidRPr="00487F85">
        <w:rPr>
          <w:i/>
          <w:iCs/>
        </w:rPr>
        <w:t xml:space="preserve"> </w:t>
      </w:r>
      <w:proofErr w:type="spellStart"/>
      <w:r w:rsidRPr="00487F85">
        <w:rPr>
          <w:i/>
          <w:iCs/>
        </w:rPr>
        <w:t>Machine</w:t>
      </w:r>
      <w:proofErr w:type="spellEnd"/>
      <w:r w:rsidRPr="00487F85">
        <w:rPr>
          <w:i/>
          <w:iCs/>
        </w:rPr>
        <w:t xml:space="preserve"> </w:t>
      </w:r>
      <w:proofErr w:type="spellStart"/>
      <w:r w:rsidRPr="00487F85">
        <w:rPr>
          <w:i/>
          <w:iCs/>
        </w:rPr>
        <w:t>Learning</w:t>
      </w:r>
      <w:proofErr w:type="spellEnd"/>
      <w:r w:rsidRPr="00487F85">
        <w:rPr>
          <w:i/>
          <w:iCs/>
        </w:rPr>
        <w:t xml:space="preserve"> </w:t>
      </w:r>
      <w:proofErr w:type="spellStart"/>
      <w:r w:rsidRPr="00487F85">
        <w:rPr>
          <w:i/>
          <w:iCs/>
        </w:rPr>
        <w:t>Book</w:t>
      </w:r>
      <w:proofErr w:type="spellEnd"/>
      <w:r w:rsidRPr="00487F85">
        <w:rPr>
          <w:i/>
          <w:iCs/>
        </w:rPr>
        <w:t xml:space="preserve"> </w:t>
      </w:r>
      <w:r w:rsidRPr="00487F85">
        <w:t>c.</w:t>
      </w:r>
      <w:r>
        <w:t xml:space="preserve"> </w:t>
      </w:r>
      <w:r w:rsidR="001B5567">
        <w:t>k</w:t>
      </w:r>
      <w:r w:rsidRPr="00487F85">
        <w:t>önyve</w:t>
      </w:r>
      <w:r w:rsidR="001B5567">
        <w:t xml:space="preserve"> </w:t>
      </w:r>
      <w:r w:rsidR="00494F44">
        <w:rPr>
          <w:vertAlign w:val="superscript"/>
        </w:rPr>
        <w:fldChar w:fldCharType="begin"/>
      </w:r>
      <w:r w:rsidR="00494F44">
        <w:instrText xml:space="preserve"> REF _Ref216167022 \r \h </w:instrText>
      </w:r>
      <w:r w:rsidR="00494F44">
        <w:rPr>
          <w:vertAlign w:val="superscript"/>
        </w:rPr>
      </w:r>
      <w:r w:rsidR="00494F44">
        <w:rPr>
          <w:vertAlign w:val="superscript"/>
        </w:rPr>
        <w:fldChar w:fldCharType="separate"/>
      </w:r>
      <w:r w:rsidR="00C265DD">
        <w:t>[14]</w:t>
      </w:r>
      <w:r w:rsidR="00494F44">
        <w:rPr>
          <w:vertAlign w:val="superscript"/>
        </w:rPr>
        <w:fldChar w:fldCharType="end"/>
      </w:r>
      <w:r w:rsidRPr="00487F85">
        <w:t>.</w:t>
      </w:r>
    </w:p>
    <w:p w14:paraId="28373679" w14:textId="3DD696B5" w:rsidR="0046259F" w:rsidRPr="004502AD" w:rsidRDefault="00CB0A9F" w:rsidP="0046259F">
      <w:pPr>
        <w:rPr>
          <w:lang w:val="en-US"/>
        </w:rPr>
      </w:pPr>
      <w:r>
        <w:t xml:space="preserve">Feltételezhető, hogy az olvasó tisztában van a mesterséges neurális hálózatok általános működésével, ezért a bevezetés a </w:t>
      </w:r>
      <w:proofErr w:type="spellStart"/>
      <w:r>
        <w:t>konvolúciós</w:t>
      </w:r>
      <w:proofErr w:type="spellEnd"/>
      <w:r>
        <w:t xml:space="preserve"> neurális hálózatokkal (CNN-</w:t>
      </w:r>
      <w:proofErr w:type="spellStart"/>
      <w:r>
        <w:t>ekkel</w:t>
      </w:r>
      <w:proofErr w:type="spellEnd"/>
      <w:r>
        <w:t xml:space="preserve">) kezdődik. A CNN-ek olyan mélytanulási architektúrák, amelyeket elsősorban képfeldolgozási feladatokra fejlesztettek ki, és különösen alkalmasak vizuális mintázatok felismerésére. </w:t>
      </w:r>
      <w:r w:rsidR="0046259F" w:rsidRPr="00487F85">
        <w:t xml:space="preserve">Az egyes rétegek </w:t>
      </w:r>
      <w:proofErr w:type="spellStart"/>
      <w:r w:rsidR="0046259F" w:rsidRPr="00487F85">
        <w:t>konvolúciós</w:t>
      </w:r>
      <w:proofErr w:type="spellEnd"/>
      <w:r w:rsidR="0046259F" w:rsidRPr="00487F85">
        <w:t xml:space="preserve"> műveleteket végeznek a bemeneti képen, a tanulható súlyokkal rendelkező szűrők (kernelek) segítségével. A szűrők végig pásztázz</w:t>
      </w:r>
      <w:r w:rsidR="0046259F">
        <w:t>á</w:t>
      </w:r>
      <w:r w:rsidR="0046259F" w:rsidRPr="00487F85">
        <w:t xml:space="preserve">k a képet, és lokális jellemzőket emelnek ki, például éleket, textúrákat vagy </w:t>
      </w:r>
      <w:r w:rsidR="0046259F" w:rsidRPr="00487F85">
        <w:lastRenderedPageBreak/>
        <w:t>összetettebb alakzatokat. A feldolgozás során az alacsony szintű vizuális információ fokozatosan magasabb szintű reprezentációvá alakul, hasonlóan ahhoz, ahogyan az emberi látórendszer is egyre összetettebb jellemzőket ismer fel</w:t>
      </w:r>
      <w:r w:rsidR="001B5567">
        <w:t xml:space="preserve"> </w:t>
      </w:r>
      <w:r w:rsidR="00494F44">
        <w:fldChar w:fldCharType="begin"/>
      </w:r>
      <w:r w:rsidR="00494F44">
        <w:instrText xml:space="preserve"> REF _Ref216167095 \r \h </w:instrText>
      </w:r>
      <w:r w:rsidR="00494F44">
        <w:fldChar w:fldCharType="separate"/>
      </w:r>
      <w:r w:rsidR="00C265DD">
        <w:t>[15]</w:t>
      </w:r>
      <w:r w:rsidR="00494F44">
        <w:fldChar w:fldCharType="end"/>
      </w:r>
      <w:r w:rsidR="0046259F" w:rsidRPr="00487F85">
        <w:t>.  A CNN-ek az elmúlt évtizedben meghatározó szerepet játszottak a számítógépes látás területén, és a legtöbb képalapú gépi tanulási feladat, például az objektu</w:t>
      </w:r>
      <w:r w:rsidR="0046259F">
        <w:t>m</w:t>
      </w:r>
      <w:r w:rsidR="0046259F" w:rsidRPr="00487F85">
        <w:t xml:space="preserve">felismerés, önvezető rendszerek ilyen architektúrákra épülnek. Ezért az általam fejlesztett logófelismerő modell szintén egy </w:t>
      </w:r>
      <w:proofErr w:type="spellStart"/>
      <w:r w:rsidR="0046259F" w:rsidRPr="00487F85">
        <w:t>konvolúciós</w:t>
      </w:r>
      <w:proofErr w:type="spellEnd"/>
      <w:r w:rsidR="0046259F" w:rsidRPr="00487F85">
        <w:t xml:space="preserve">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4A7463ED" w:rsidR="00773BA1" w:rsidRDefault="004502AD" w:rsidP="004502AD">
      <w:pPr>
        <w:pStyle w:val="Caption"/>
      </w:pPr>
      <w:r>
        <w:t xml:space="preserve">1. </w:t>
      </w:r>
      <w:r w:rsidR="00765B7F">
        <w:t xml:space="preserve">ábra </w:t>
      </w:r>
      <w:r w:rsidR="00765B7F" w:rsidRPr="00003306">
        <w:t>CNN rétegek növelésével járó teljesítmény romlás</w:t>
      </w:r>
      <w:r w:rsidR="0024586D">
        <w:fldChar w:fldCharType="begin"/>
      </w:r>
      <w:r w:rsidR="0024586D">
        <w:instrText xml:space="preserve"> REF _Ref216193551 \r \h </w:instrText>
      </w:r>
      <w:r w:rsidR="0024586D">
        <w:fldChar w:fldCharType="separate"/>
      </w:r>
      <w:r w:rsidR="00C265DD">
        <w:t>[16]</w:t>
      </w:r>
      <w:r w:rsidR="0024586D">
        <w:fldChar w:fldCharType="end"/>
      </w:r>
    </w:p>
    <w:p w14:paraId="5E992FD1" w14:textId="17596A4D" w:rsidR="00CB0A9F" w:rsidRDefault="0024586D" w:rsidP="0046259F">
      <w:r w:rsidRPr="0024586D">
        <w:t xml:space="preserve">A mélyebb neurális hálózatok tanításának egyik nem triviális kihívása a degradációs jelenség. Intuitív elvárás, hogy egy 56 rétegű háló legalább olyan jól, sőt akár jobban teljesítsen, mint egy 20 rétegű, hiszen az előbbi architektúra funkcionálisan tartalmazhatná az utóbbit: a többletrétegek akár az identitást is megtanulhatnák. A gyakorlatban azonban a klasszikus CNN-ek mélyítésével a tanítás nem csupán az eltűnő gradiens miatt válik nehézzé, hanem azért is, mert a háló nem képes hatékonyan megtanulni az identitás-transzformációt. Ezt nevezzük degradációs problémának: a tréninghiba a rétegek számának növelésével romlik, ami arra utal, hogy az optimalizáció önmagában válik kevésbé hatékonnyá </w:t>
      </w:r>
      <w:r>
        <w:t>(1. ábra).</w:t>
      </w:r>
    </w:p>
    <w:p w14:paraId="49041CBF" w14:textId="6ACF786C" w:rsidR="0024586D" w:rsidRDefault="0024586D" w:rsidP="0024586D">
      <w:r>
        <w:t xml:space="preserve">E jelenség kiküszöbölésére született meg a </w:t>
      </w:r>
      <w:proofErr w:type="spellStart"/>
      <w:r>
        <w:t>ResNet</w:t>
      </w:r>
      <w:proofErr w:type="spellEnd"/>
      <w:r>
        <w:t xml:space="preserve"> (</w:t>
      </w:r>
      <w:proofErr w:type="spellStart"/>
      <w:r>
        <w:t>Residual</w:t>
      </w:r>
      <w:proofErr w:type="spellEnd"/>
      <w:r>
        <w:t xml:space="preserve"> Network) architektúra, amely maradékblokkokat (</w:t>
      </w:r>
      <w:proofErr w:type="spellStart"/>
      <w:r>
        <w:t>residual</w:t>
      </w:r>
      <w:proofErr w:type="spellEnd"/>
      <w:r>
        <w:t xml:space="preserve"> </w:t>
      </w:r>
      <w:proofErr w:type="spellStart"/>
      <w:r>
        <w:t>blocks</w:t>
      </w:r>
      <w:proofErr w:type="spellEnd"/>
      <w:r>
        <w:t xml:space="preserve">) alkalmaz </w:t>
      </w:r>
      <w:r>
        <w:fldChar w:fldCharType="begin"/>
      </w:r>
      <w:r>
        <w:instrText xml:space="preserve"> REF _Ref216167122 \r \h </w:instrText>
      </w:r>
      <w:r>
        <w:fldChar w:fldCharType="separate"/>
      </w:r>
      <w:r w:rsidR="00C265DD">
        <w:t>[17]</w:t>
      </w:r>
      <w:r>
        <w:fldChar w:fldCharType="end"/>
      </w:r>
      <w:r>
        <w:t xml:space="preserve">. Ezekben a </w:t>
      </w:r>
      <w:proofErr w:type="spellStart"/>
      <w:r>
        <w:t>konvolúciós</w:t>
      </w:r>
      <w:proofErr w:type="spellEnd"/>
      <w:r>
        <w:t xml:space="preserve"> rétegek a szokott módon végzik a jellemzőkinyerést, azonban egy direkt összeköttetés – úgynevezett </w:t>
      </w:r>
      <w:proofErr w:type="spellStart"/>
      <w:r>
        <w:rPr>
          <w:rStyle w:val="Emphasis"/>
        </w:rPr>
        <w:t>skip</w:t>
      </w:r>
      <w:proofErr w:type="spellEnd"/>
      <w:r>
        <w:rPr>
          <w:rStyle w:val="Emphasis"/>
        </w:rPr>
        <w:t xml:space="preserve"> </w:t>
      </w:r>
      <w:proofErr w:type="spellStart"/>
      <w:r>
        <w:rPr>
          <w:rStyle w:val="Emphasis"/>
        </w:rPr>
        <w:t>connection</w:t>
      </w:r>
      <w:proofErr w:type="spellEnd"/>
      <w:r>
        <w:t xml:space="preserve"> – biztosítja, hogy a blokk bemenete torzítatlanul hozzáadódjon a kimenethez. Így a hálónak nem az eredeti leképezést, </w:t>
      </w:r>
      <m:oMath>
        <m:r>
          <w:rPr>
            <w:rFonts w:ascii="Cambria Math" w:hAnsi="Cambria Math"/>
          </w:rPr>
          <m:t>H(x)</m:t>
        </m:r>
      </m:oMath>
      <w:r>
        <w:t>-et kell megtanulnia, hanem csupán a maradékfüggvényt (</w:t>
      </w:r>
      <w:proofErr w:type="spellStart"/>
      <w:r w:rsidRPr="0024586D">
        <w:rPr>
          <w:i/>
          <w:iCs/>
        </w:rPr>
        <w:t>eq</w:t>
      </w:r>
      <w:proofErr w:type="spellEnd"/>
      <w:r>
        <w:t>.</w:t>
      </w:r>
      <w:r w:rsidRPr="0024586D">
        <w:rPr>
          <w:i/>
          <w:iCs/>
        </w:rPr>
        <w:t xml:space="preserve"> 1</w:t>
      </w:r>
      <w:r>
        <w:t xml:space="preserve">). </w:t>
      </w:r>
    </w:p>
    <w:p w14:paraId="3A3F0354" w14:textId="2E02DCA0" w:rsidR="0024586D" w:rsidRPr="0024586D" w:rsidRDefault="0024586D" w:rsidP="0024586D">
      <w:pPr>
        <w:rPr>
          <w:i/>
          <w:lang w:val="en-US"/>
        </w:rPr>
      </w:pPr>
      <m:oMathPara>
        <m:oMath>
          <m:r>
            <w:rPr>
              <w:rFonts w:ascii="Cambria Math" w:hAnsi="Cambria Math"/>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-x [eq.1]</m:t>
          </m:r>
        </m:oMath>
      </m:oMathPara>
    </w:p>
    <w:p w14:paraId="23D747E9" w14:textId="5A45E466" w:rsidR="0024586D" w:rsidRPr="0024586D" w:rsidRDefault="0024586D" w:rsidP="0024586D">
      <w:pPr>
        <w:rPr>
          <w:i/>
          <w:lang w:val="en-US"/>
        </w:rPr>
      </w:pPr>
      <w:r>
        <w:lastRenderedPageBreak/>
        <w:t xml:space="preserve">Ez az egyszerű szerkezeti elem garantálja, hogy a háló legalább az identitást megvalósítsa, továbbá jelentősen javítja a gradiens áramlását a visszaterjesztés során. Ennek köszönhetően a </w:t>
      </w:r>
      <w:proofErr w:type="spellStart"/>
      <w:r>
        <w:t>ResNet</w:t>
      </w:r>
      <w:proofErr w:type="spellEnd"/>
      <w:r>
        <w:t xml:space="preserve">-architektúrák rendkívül mély hálók esetén is stabilan és hatékonyan taníthatók </w:t>
      </w:r>
      <w:r>
        <w:fldChar w:fldCharType="begin"/>
      </w:r>
      <w:r>
        <w:instrText xml:space="preserve"> REF _Ref216167122 \r \h </w:instrText>
      </w:r>
      <w:r>
        <w:fldChar w:fldCharType="separate"/>
      </w:r>
      <w:r w:rsidR="00C265DD">
        <w:t>[17]</w:t>
      </w:r>
      <w:r>
        <w:fldChar w:fldCharType="end"/>
      </w:r>
      <w:r>
        <w:t>.</w:t>
      </w:r>
    </w:p>
    <w:p w14:paraId="2C4B16C9" w14:textId="39708C4D" w:rsidR="0046259F" w:rsidRPr="00487F85" w:rsidRDefault="0046259F" w:rsidP="0046259F">
      <w:r w:rsidRPr="00487F85">
        <w:t>Modellek tanításához szükséges megadni bizonyos paraméterek</w:t>
      </w:r>
      <w:r>
        <w:t>et</w:t>
      </w:r>
      <w:r w:rsidRPr="00487F85">
        <w:t xml:space="preserve">, amelyeket nem magától kell megtanulnia. Ezek a </w:t>
      </w:r>
      <w:proofErr w:type="spellStart"/>
      <w:r w:rsidRPr="00487F85">
        <w:t>hiperparaméterek</w:t>
      </w:r>
      <w:proofErr w:type="spellEnd"/>
      <w:r w:rsidRPr="00487F85">
        <w:t xml:space="preserve">, mint például a tanulási ráta és az, hogy a modell milyen méretű kötegekben </w:t>
      </w:r>
      <w:r w:rsidR="008D749A">
        <w:t>kapja meg</w:t>
      </w:r>
      <w:r w:rsidRPr="00487F85">
        <w:t xml:space="preserve"> az adaton</w:t>
      </w:r>
      <w:r w:rsidR="008D749A">
        <w:t xml:space="preserve"> tanulás közben</w:t>
      </w:r>
      <w:r w:rsidRPr="00487F85">
        <w:t>. Ezek legoptimálisabb értékeinek megtalálásához különböző optimalizációs algoritmusok léteznek, amelyeknek egy értéktartományt kell megadni par</w:t>
      </w:r>
      <w:r w:rsidR="007E631D">
        <w:t>a</w:t>
      </w:r>
      <w:r w:rsidRPr="00487F85">
        <w:t xml:space="preserve">méterenként. Kutatásomban a </w:t>
      </w:r>
      <w:proofErr w:type="spellStart"/>
      <w:r w:rsidRPr="00487F85">
        <w:t>Bayesi</w:t>
      </w:r>
      <w:proofErr w:type="spellEnd"/>
      <w:r w:rsidRPr="00487F85">
        <w:t xml:space="preserve"> Optimalizációt alkalmaztam, amely szemben a kimerítő rácskeresési vagy véletlenszerű keresési módszerekkel, a </w:t>
      </w:r>
      <w:proofErr w:type="spellStart"/>
      <w:r w:rsidRPr="00487F85">
        <w:t>Bayes</w:t>
      </w:r>
      <w:proofErr w:type="spellEnd"/>
      <w:r w:rsidRPr="00487F85">
        <w:t xml:space="preserve">-tétel alapelveit felhasználva építi és frissíti a célfüggvény valószínűségi modelljét. Ez a megközelítés kihasználja a térbeli korrelációt, vagyis azt, hogy a hasonló </w:t>
      </w:r>
      <w:proofErr w:type="spellStart"/>
      <w:r w:rsidRPr="00487F85">
        <w:t>hiperparaméter</w:t>
      </w:r>
      <w:proofErr w:type="spellEnd"/>
      <w:r w:rsidRPr="00487F85">
        <w:t>-értékek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sidR="001B5567">
        <w:t xml:space="preserve"> </w:t>
      </w:r>
      <w:r w:rsidR="00494F44">
        <w:rPr>
          <w:vertAlign w:val="superscript"/>
        </w:rPr>
        <w:fldChar w:fldCharType="begin"/>
      </w:r>
      <w:r w:rsidR="00494F44">
        <w:instrText xml:space="preserve"> REF _Ref216167158 \r \h </w:instrText>
      </w:r>
      <w:r w:rsidR="00494F44">
        <w:rPr>
          <w:vertAlign w:val="superscript"/>
        </w:rPr>
      </w:r>
      <w:r w:rsidR="00494F44">
        <w:rPr>
          <w:vertAlign w:val="superscript"/>
        </w:rPr>
        <w:fldChar w:fldCharType="separate"/>
      </w:r>
      <w:r w:rsidR="00C265DD">
        <w:t>[18]</w:t>
      </w:r>
      <w:r w:rsidR="00494F44">
        <w:rPr>
          <w:vertAlign w:val="superscript"/>
        </w:rPr>
        <w:fldChar w:fldCharType="end"/>
      </w:r>
      <w:r w:rsidRPr="00487F85">
        <w:t>.</w:t>
      </w:r>
    </w:p>
    <w:p w14:paraId="57B5F369" w14:textId="2E91DEDA" w:rsidR="0046259F" w:rsidRPr="00487F85" w:rsidRDefault="0046259F" w:rsidP="0046259F">
      <w:r w:rsidRPr="00487F85">
        <w:t>Kutatásom során modelljeimet F1-értékre optimalizáltam, ami a gépi tanulási modellek teljesítményének egyik leggyakrabban használt mérőszáma</w:t>
      </w:r>
      <w:r w:rsidR="008D749A">
        <w:t>. E</w:t>
      </w:r>
      <w:r w:rsidRPr="00487F85">
        <w:t xml:space="preserve">gyesíti a </w:t>
      </w:r>
      <w:proofErr w:type="spellStart"/>
      <w:r w:rsidR="004502AD">
        <w:t>precision</w:t>
      </w:r>
      <w:proofErr w:type="spellEnd"/>
      <w:r w:rsidR="004502AD">
        <w:t>-t</w:t>
      </w:r>
      <w:r w:rsidRPr="00487F85">
        <w:t xml:space="preserve"> [</w:t>
      </w:r>
      <w:r w:rsidRPr="002206DE">
        <w:rPr>
          <w:i/>
          <w:iCs/>
        </w:rPr>
        <w:t>eq</w:t>
      </w:r>
      <w:r w:rsidR="0024586D">
        <w:rPr>
          <w:i/>
          <w:iCs/>
        </w:rPr>
        <w:t>.2</w:t>
      </w:r>
      <w:r w:rsidRPr="00487F85">
        <w:t xml:space="preserve">] és a </w:t>
      </w:r>
      <w:proofErr w:type="spellStart"/>
      <w:r w:rsidR="004502AD">
        <w:t>recall</w:t>
      </w:r>
      <w:proofErr w:type="spellEnd"/>
      <w:r w:rsidR="004502AD">
        <w:t>-t</w:t>
      </w:r>
      <w:r w:rsidRPr="00487F85">
        <w:t xml:space="preserve"> [</w:t>
      </w:r>
      <w:r w:rsidRPr="002206DE">
        <w:rPr>
          <w:i/>
          <w:iCs/>
        </w:rPr>
        <w:t>eq.</w:t>
      </w:r>
      <w:r w:rsidR="0024586D">
        <w:rPr>
          <w:i/>
          <w:iCs/>
        </w:rPr>
        <w:t>3.</w:t>
      </w:r>
      <w:r w:rsidRPr="00487F85">
        <w:t>]. Egyensúlyt teremt a hamis pozitív (jelen esetben téves márkafelismerés) és hamis negatív (márkafelismerés hiánya) eredmények között</w:t>
      </w:r>
      <w:r w:rsidRPr="00487F85">
        <w:rPr>
          <w:i/>
          <w:iCs/>
        </w:rPr>
        <w:t>[eq.</w:t>
      </w:r>
      <w:r w:rsidR="0024586D">
        <w:rPr>
          <w:i/>
          <w:iCs/>
        </w:rPr>
        <w:t>4</w:t>
      </w:r>
      <w:r w:rsidRPr="00487F85">
        <w:rPr>
          <w:i/>
          <w:iCs/>
        </w:rPr>
        <w:t>]</w:t>
      </w:r>
      <w:r w:rsidRPr="00487F85">
        <w:t>.</w:t>
      </w:r>
      <w:r w:rsidR="00F2356F">
        <w:t xml:space="preserve"> Mivel több osztály van, ezért fontos leszögezni, hogy </w:t>
      </w:r>
      <w:proofErr w:type="spellStart"/>
      <w:r w:rsidR="00F2356F" w:rsidRPr="00F2356F">
        <w:rPr>
          <w:i/>
          <w:iCs/>
        </w:rPr>
        <w:t>macro</w:t>
      </w:r>
      <w:proofErr w:type="spellEnd"/>
      <w:r w:rsidR="00F2356F">
        <w:t xml:space="preserve"> F1 értéket használtam, tehát osztályokon átívelően számol</w:t>
      </w:r>
      <w:r w:rsidR="00D26D1C">
        <w:t>tam</w:t>
      </w:r>
      <w:r w:rsidR="00F2356F">
        <w:t xml:space="preserve"> ki az értékét.</w:t>
      </w:r>
    </w:p>
    <w:p w14:paraId="7A47ED8A" w14:textId="6C22F087" w:rsidR="0046259F" w:rsidRPr="005C7FA9" w:rsidRDefault="007E631D" w:rsidP="0046259F">
      <w:pPr>
        <w:pStyle w:val="BodyText"/>
        <w:spacing w:before="120"/>
        <w:ind w:right="998" w:firstLine="1440"/>
        <w:rPr>
          <w:i/>
        </w:rPr>
      </w:pPr>
      <m:oMath>
        <m:r>
          <w:rPr>
            <w:rFonts w:ascii="Cambria Math" w:hAnsi="Cambria Math"/>
          </w:rPr>
          <m:t>Precision</m:t>
        </m:r>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[eq.2]</m:t>
        </m:r>
      </m:oMath>
      <w:r w:rsidR="0046259F">
        <w:rPr>
          <w:i/>
        </w:rPr>
        <w:t xml:space="preserve"> </w:t>
      </w:r>
      <m:oMath>
        <m:r>
          <w:rPr>
            <w:rFonts w:ascii="Cambria Math" w:hAnsi="Cambria Math"/>
          </w:rPr>
          <m:t>Recall</m:t>
        </m:r>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[eq.3]</m:t>
        </m:r>
        <m:r>
          <m:rPr>
            <m:sty m:val="p"/>
          </m:rPr>
          <w:rPr>
            <w:rFonts w:ascii="Cambria Math" w:hAnsi="Cambria Math"/>
          </w:rPr>
          <w:br/>
        </m:r>
      </m:oMath>
    </w:p>
    <w:p w14:paraId="3470C4A4" w14:textId="640BFE3F"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m:t>
                  </m:r>
                  <m:r>
                    <w:rPr>
                      <w:rFonts w:ascii="Cambria Math" w:hAnsi="Cambria Math"/>
                    </w:rPr>
                    <m:t>Precision</m:t>
                  </m:r>
                  <m:r>
                    <w:rPr>
                      <w:rFonts w:ascii="Cambria Math" w:hAnsi="Cambria Math"/>
                    </w:rPr>
                    <m:t>*</m:t>
                  </m:r>
                  <m:r>
                    <w:rPr>
                      <w:rFonts w:ascii="Cambria Math" w:hAnsi="Cambria Math"/>
                    </w:rPr>
                    <m:t>Recall</m:t>
                  </m:r>
                </m:num>
                <m:den>
                  <m:r>
                    <w:rPr>
                      <w:rFonts w:ascii="Cambria Math" w:hAnsi="Cambria Math"/>
                    </w:rPr>
                    <m:t>Precision</m:t>
                  </m:r>
                  <m:r>
                    <w:rPr>
                      <w:rFonts w:ascii="Cambria Math" w:hAnsi="Cambria Math"/>
                    </w:rPr>
                    <m:t>+</m:t>
                  </m:r>
                  <m:r>
                    <w:rPr>
                      <w:rFonts w:ascii="Cambria Math" w:hAnsi="Cambria Math"/>
                    </w:rPr>
                    <m:t>Recall</m:t>
                  </m:r>
                </m:den>
              </m:f>
            </m:e>
          </m:box>
          <m:r>
            <w:rPr>
              <w:rFonts w:ascii="Cambria Math" w:hAnsi="Cambria Math"/>
            </w:rPr>
            <m:t xml:space="preserve">   [eq.4]</m:t>
          </m:r>
        </m:oMath>
      </m:oMathPara>
    </w:p>
    <w:p w14:paraId="37DC3549" w14:textId="026BE59F" w:rsidR="008D749A" w:rsidRPr="008D749A" w:rsidRDefault="008D749A" w:rsidP="008D749A">
      <w:pPr>
        <w:rPr>
          <w:lang w:val="en-HU"/>
        </w:rPr>
      </w:pPr>
      <w:r w:rsidRPr="008D749A">
        <w:rPr>
          <w:lang w:val="en-HU"/>
        </w:rPr>
        <w:t xml:space="preserve">A </w:t>
      </w:r>
      <w:r w:rsidRPr="008D749A">
        <w:rPr>
          <w:i/>
          <w:iCs/>
          <w:lang w:val="en-HU"/>
        </w:rPr>
        <w:t>transfer learning</w:t>
      </w:r>
      <w:r w:rsidRPr="008D749A">
        <w:rPr>
          <w:lang w:val="en-HU"/>
        </w:rPr>
        <w:t xml:space="preserve"> az alkalmazott mélytanulási módszerek egyik kulcseleme volt, mivel lehetővé tette, hogy nagy, általános képi adatbázisokon előtanított modellek vizuális reprezentációit a márkafelismerési feladatra adaptáljam. Ennek során a hálózat mélyebb rétegei</w:t>
      </w:r>
      <w:r w:rsidR="0024586D">
        <w:rPr>
          <w:lang w:val="en-HU"/>
        </w:rPr>
        <w:t xml:space="preserve">, </w:t>
      </w:r>
      <w:r w:rsidRPr="008D749A">
        <w:rPr>
          <w:lang w:val="en-HU"/>
        </w:rPr>
        <w:t>amelyek a vizuális jellemzők stabil, általános mintázatait kódolják</w:t>
      </w:r>
      <w:r w:rsidR="0024586D">
        <w:rPr>
          <w:lang w:val="en-HU"/>
        </w:rPr>
        <w:t xml:space="preserve"> </w:t>
      </w:r>
      <w:r w:rsidRPr="008D749A">
        <w:rPr>
          <w:lang w:val="en-HU"/>
        </w:rPr>
        <w:t xml:space="preserve">változatlanul maradtak, míg a felső, feladat-specifikus rétegek újratanításával a modell képessé vált a logók és márkák finom különbségeinek megtanulására. Ez a megközelítés </w:t>
      </w:r>
      <w:r w:rsidRPr="008D749A">
        <w:rPr>
          <w:lang w:val="en-HU"/>
        </w:rPr>
        <w:lastRenderedPageBreak/>
        <w:t>különösen hatékonynak bizonyult egy olyan problémában, ahol a rendelkezésre álló címkézett adat korlátozottabb, ugyanakkor a vizuális variabilitás rendkívül magas.</w:t>
      </w:r>
    </w:p>
    <w:p w14:paraId="15F4F914" w14:textId="35ECC650" w:rsidR="008D749A" w:rsidRPr="008D749A" w:rsidRDefault="008D749A" w:rsidP="008D749A">
      <w:pPr>
        <w:rPr>
          <w:lang w:val="en-HU"/>
        </w:rPr>
      </w:pPr>
      <w:r w:rsidRPr="008D749A">
        <w:rPr>
          <w:lang w:val="en-HU"/>
        </w:rPr>
        <w:t>A fejlesztéshez a PyTorch keretrendszert alkalmaztam, amely a mélytanulási kutatások egyik legelterjedtebb eszköze. Dinamikus számítási gráfjai, intuitív szintaxisa és a Torchvision modulban elérhető, kifejezetten képfeldolgozásra optimalizált funkciók lehetővé tették egy testreszabható, könnyen bővíthető architektúra kialakítását. A keretrendszer GPU-gyorsítással és széles modellkínálattal támogatja a gyors kísérletezést, ami különösen fontos volt a logófelismerési és multimodális elemzési komponensek összehasonlításakor</w:t>
      </w:r>
      <w:r w:rsidR="001B5567">
        <w:rPr>
          <w:lang w:val="en-HU"/>
        </w:rPr>
        <w:t xml:space="preserve"> </w:t>
      </w:r>
      <w:r w:rsidR="00494F44">
        <w:rPr>
          <w:lang w:val="en-HU"/>
        </w:rPr>
        <w:fldChar w:fldCharType="begin"/>
      </w:r>
      <w:r w:rsidR="00494F44">
        <w:rPr>
          <w:lang w:val="en-HU"/>
        </w:rPr>
        <w:instrText xml:space="preserve"> REF _Ref216167173 \r \h </w:instrText>
      </w:r>
      <w:r w:rsidR="00494F44">
        <w:rPr>
          <w:lang w:val="en-HU"/>
        </w:rPr>
      </w:r>
      <w:r w:rsidR="00494F44">
        <w:rPr>
          <w:lang w:val="en-HU"/>
        </w:rPr>
        <w:fldChar w:fldCharType="separate"/>
      </w:r>
      <w:r w:rsidR="00C265DD">
        <w:rPr>
          <w:lang w:val="en-HU"/>
        </w:rPr>
        <w:t>[19]</w:t>
      </w:r>
      <w:r w:rsidR="00494F44">
        <w:rPr>
          <w:lang w:val="en-HU"/>
        </w:rPr>
        <w:fldChar w:fldCharType="end"/>
      </w:r>
      <w:r w:rsidRPr="008D749A">
        <w:rPr>
          <w:lang w:val="en-HU"/>
        </w:rPr>
        <w:t>.</w:t>
      </w:r>
    </w:p>
    <w:p w14:paraId="2AD18935" w14:textId="02454123" w:rsidR="0046259F" w:rsidRPr="00487F85" w:rsidRDefault="0046259F" w:rsidP="0046259F">
      <w:r w:rsidRPr="00487F85">
        <w:t xml:space="preserve">A </w:t>
      </w:r>
      <w:proofErr w:type="spellStart"/>
      <w:r w:rsidRPr="00487F85">
        <w:t>PyTorch</w:t>
      </w:r>
      <w:proofErr w:type="spellEnd"/>
      <w:r w:rsidRPr="00487F85">
        <w:t xml:space="preserve"> </w:t>
      </w:r>
      <w:proofErr w:type="spellStart"/>
      <w:r w:rsidRPr="00487F85">
        <w:t>Lightning</w:t>
      </w:r>
      <w:proofErr w:type="spellEnd"/>
      <w:r w:rsidRPr="00487F85">
        <w:t xml:space="preserve"> ezt a funkcionalitást strukturáltabb formában nyújtja, elkülönítve az adatfeldolgozást, a modellarchitektúrát, tanítási logikát és a tanítási infrastruktúrát. Ez az elkülönítés tisztább kódot eredményez</w:t>
      </w:r>
      <w:r w:rsidR="008D749A">
        <w:t>ett</w:t>
      </w:r>
      <w:r w:rsidRPr="00487F85">
        <w:t xml:space="preserve"> és megkönnyít</w:t>
      </w:r>
      <w:r w:rsidR="008D749A">
        <w:t>ette</w:t>
      </w:r>
      <w:r w:rsidRPr="00487F85">
        <w:t xml:space="preserve"> a gyors kísérletezést olyan beépített szolgáltatásokkal, mint a</w:t>
      </w:r>
      <w:r>
        <w:t>z</w:t>
      </w:r>
      <w:r w:rsidRPr="00487F85">
        <w:t xml:space="preserve"> </w:t>
      </w:r>
      <w:r>
        <w:t>állapotmentés</w:t>
      </w:r>
      <w:r w:rsidRPr="00487F85">
        <w:t>, vagy az egy köteges próbatanítás.</w:t>
      </w:r>
      <w:r w:rsidR="00494F44">
        <w:fldChar w:fldCharType="begin"/>
      </w:r>
      <w:r w:rsidR="00494F44">
        <w:instrText xml:space="preserve"> REF _Ref216167190 \r \h </w:instrText>
      </w:r>
      <w:r w:rsidR="00494F44">
        <w:fldChar w:fldCharType="separate"/>
      </w:r>
      <w:r w:rsidR="00C265DD">
        <w:t>[20]</w:t>
      </w:r>
      <w:r w:rsidR="00494F44">
        <w:fldChar w:fldCharType="end"/>
      </w:r>
    </w:p>
    <w:p w14:paraId="438972DF" w14:textId="6E42398A" w:rsidR="0046259F" w:rsidRDefault="00917FA9" w:rsidP="00DC0D38">
      <w:pPr>
        <w:pStyle w:val="Heading1"/>
      </w:pPr>
      <w:bookmarkStart w:id="5" w:name="_Toc216349895"/>
      <w:r>
        <w:lastRenderedPageBreak/>
        <w:t xml:space="preserve">2. </w:t>
      </w:r>
      <w:r w:rsidRPr="00251987">
        <w:t>Adatszerzés</w:t>
      </w:r>
      <w:bookmarkEnd w:id="5"/>
    </w:p>
    <w:p w14:paraId="2610F363" w14:textId="57C028A8" w:rsidR="007F6C9D" w:rsidRDefault="007F6C9D" w:rsidP="00121F5C">
      <w:pPr>
        <w:rPr>
          <w:iCs/>
        </w:rPr>
      </w:pPr>
      <w:r w:rsidRPr="007F6C9D">
        <w:t xml:space="preserve">A kutatás két, egymástól jól elkülöníthető adatfeldolgozási feladatot ölel fel. Egyrészt a vizuális márkajelenlét azonosításához szükséges képi adatok gyűjtését, beleértve a logók és feliratok detektálását; másrészt a márkák </w:t>
      </w:r>
      <w:proofErr w:type="spellStart"/>
      <w:r w:rsidRPr="007F6C9D">
        <w:t>médiabeli</w:t>
      </w:r>
      <w:proofErr w:type="spellEnd"/>
      <w:r w:rsidRPr="007F6C9D">
        <w:t xml:space="preserve"> megjelenéseinek feltárását, amely nagy szövegkorpuszok </w:t>
      </w:r>
      <w:r>
        <w:rPr>
          <w:iCs/>
        </w:rPr>
        <w:t>(</w:t>
      </w:r>
      <w:r w:rsidRPr="007F6C9D">
        <w:t xml:space="preserve">jelen esetben a </w:t>
      </w:r>
      <w:r w:rsidRPr="007F6C9D">
        <w:rPr>
          <w:i/>
        </w:rPr>
        <w:t>New York Times</w:t>
      </w:r>
      <w:r w:rsidRPr="007F6C9D">
        <w:t xml:space="preserve"> archívumának</w:t>
      </w:r>
      <w:r>
        <w:rPr>
          <w:iCs/>
        </w:rPr>
        <w:t>)</w:t>
      </w:r>
      <w:r w:rsidRPr="007F6C9D">
        <w:t xml:space="preserve"> feldolgozását igényli. A fejezet ezeket az adatbeszerzési lépéseket, illetve a hozzájuk kapcsolódó kihívásokat és előfeldolgozási módszereket mutatja be.</w:t>
      </w:r>
    </w:p>
    <w:p w14:paraId="0B08ACD5" w14:textId="5C1ED652" w:rsidR="0046259F" w:rsidRPr="00487F85" w:rsidRDefault="00717E8A" w:rsidP="007E198D">
      <w:pPr>
        <w:pStyle w:val="Heading2"/>
      </w:pPr>
      <w:bookmarkStart w:id="6" w:name="_Toc216349896"/>
      <w:r>
        <w:t>2.1</w:t>
      </w:r>
      <w:r w:rsidR="0046259F" w:rsidRPr="00487F85">
        <w:t xml:space="preserve"> Márkák megszerzése és kiválasztásának módszertana</w:t>
      </w:r>
      <w:bookmarkEnd w:id="6"/>
    </w:p>
    <w:p w14:paraId="66DB165B" w14:textId="1860492E" w:rsidR="0046259F" w:rsidRPr="00D80D6C" w:rsidRDefault="0046259F" w:rsidP="0046259F">
      <w:pPr>
        <w:rPr>
          <w:lang w:val="en-US"/>
        </w:rPr>
      </w:pPr>
      <w:r w:rsidRPr="00487F85">
        <w:t xml:space="preserve">A kutatásomhoz szükséges márkák névsorát az </w:t>
      </w:r>
      <w:proofErr w:type="spellStart"/>
      <w:r w:rsidRPr="00487F85">
        <w:t>Interbrand</w:t>
      </w:r>
      <w:proofErr w:type="spellEnd"/>
      <w:r w:rsidRPr="00487F85">
        <w:t xml:space="preserve"> nevű weboldalról gyűjtöttem össze, amely egy rendszeresen frissülő, dinamikus toplista formájában tartja számon a világ száz legsikeresebb márkáját.</w:t>
      </w:r>
      <w:r w:rsidR="00494F44">
        <w:fldChar w:fldCharType="begin"/>
      </w:r>
      <w:r w:rsidR="00494F44">
        <w:instrText xml:space="preserve"> REF _Ref216167206 \r \h </w:instrText>
      </w:r>
      <w:r w:rsidR="00494F44">
        <w:fldChar w:fldCharType="separate"/>
      </w:r>
      <w:r w:rsidR="00C265DD">
        <w:t>[21]</w:t>
      </w:r>
      <w:r w:rsidR="00494F44">
        <w:fldChar w:fldCharType="end"/>
      </w:r>
      <w:r w:rsidRPr="00487F85">
        <w:t xml:space="preserve"> Az így összeállított listát a beszámoló függelékében </w:t>
      </w:r>
      <w:r w:rsidR="007F6C9D">
        <w:t>(</w:t>
      </w:r>
      <w:r w:rsidR="00A543A3">
        <w:fldChar w:fldCharType="begin"/>
      </w:r>
      <w:r w:rsidR="00A543A3">
        <w:instrText xml:space="preserve"> REF _Ref216291022 \h </w:instrText>
      </w:r>
      <w:r w:rsidR="00A543A3">
        <w:fldChar w:fldCharType="separate"/>
      </w:r>
      <w:r w:rsidR="00C265DD">
        <w:t xml:space="preserve">Márkák </w:t>
      </w:r>
      <w:r w:rsidR="00C265DD" w:rsidRPr="007F6C9D">
        <w:t>listája</w:t>
      </w:r>
      <w:r w:rsidR="00A543A3">
        <w:fldChar w:fldCharType="end"/>
      </w:r>
      <w:r w:rsidR="007F6C9D">
        <w:t xml:space="preserve">) </w:t>
      </w:r>
      <w:r w:rsidRPr="00487F85">
        <w:t>teljes terjedelmében elhelyeztem, lehetővé téve az adatok későbbi ellenőrizhetőségét és reprodukálhatóságát.</w:t>
      </w:r>
    </w:p>
    <w:p w14:paraId="7DF59CFD" w14:textId="73D74AEB"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w:t>
      </w:r>
      <w:r w:rsidR="00A623D8">
        <w:t xml:space="preserve">előzetes eredményekből ítélve </w:t>
      </w:r>
      <w:r w:rsidRPr="00487F85">
        <w:t xml:space="preserve">a vizsgálandó márkák végleges számát </w:t>
      </w:r>
      <w:r>
        <w:t>80-ban</w:t>
      </w:r>
      <w:r w:rsidRPr="00487F85">
        <w:t xml:space="preserve"> határoztam meg.</w:t>
      </w:r>
    </w:p>
    <w:p w14:paraId="52948062" w14:textId="7E0CA5A6" w:rsidR="0046259F" w:rsidRDefault="0046259F" w:rsidP="007E198D">
      <w:pPr>
        <w:pStyle w:val="Heading2"/>
      </w:pPr>
      <w:bookmarkStart w:id="7" w:name="_Toc216349897"/>
      <w:r w:rsidRPr="00487F85">
        <w:t>2.2. Adathalmaz összeállításának folyamata és kihívásai</w:t>
      </w:r>
      <w:bookmarkEnd w:id="7"/>
    </w:p>
    <w:p w14:paraId="5EBBF84C" w14:textId="507490D5" w:rsidR="00A5295B" w:rsidRDefault="00A5295B" w:rsidP="00A5295B">
      <w:pPr>
        <w:pStyle w:val="Heading2"/>
      </w:pPr>
      <w:bookmarkStart w:id="8" w:name="_Toc216349898"/>
      <w:r w:rsidRPr="002973C4">
        <w:t>2.2.</w:t>
      </w:r>
      <w:r>
        <w:t>1</w:t>
      </w:r>
      <w:r w:rsidRPr="002973C4">
        <w:t xml:space="preserve"> </w:t>
      </w:r>
      <w:proofErr w:type="spellStart"/>
      <w:r w:rsidRPr="002973C4">
        <w:t>Aliasok</w:t>
      </w:r>
      <w:proofErr w:type="spellEnd"/>
      <w:r w:rsidRPr="002973C4">
        <w:t xml:space="preserve"> és szinonimák hozzáadása</w:t>
      </w:r>
      <w:bookmarkEnd w:id="8"/>
    </w:p>
    <w:p w14:paraId="6C316FBF" w14:textId="77777777" w:rsidR="00A5295B" w:rsidRDefault="00A5295B" w:rsidP="00A5295B">
      <w:r>
        <w:t xml:space="preserve">A márkanevek és a hozzájuk kapcsolódó kulcsszavak teljeskörű összegyűjtése elengedhetetlen a pontos adatgyűjtéshez és az elemzéshez. Az alaplistát a vizsgált </w:t>
      </w:r>
      <w:r>
        <w:lastRenderedPageBreak/>
        <w:t xml:space="preserve">márkanevekből állítottam össze, majd a Google </w:t>
      </w:r>
      <w:proofErr w:type="spellStart"/>
      <w:r>
        <w:t>Trends</w:t>
      </w:r>
      <w:proofErr w:type="spellEnd"/>
      <w:r>
        <w:t xml:space="preserve">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w:t>
      </w:r>
      <w:proofErr w:type="spellStart"/>
      <w:r>
        <w:t>robust</w:t>
      </w:r>
      <w:proofErr w:type="spellEnd"/>
      <w:r>
        <w:t xml:space="preserve"> szinonimákkal és alternatív írásmódokkal bővítettem, így a képi és szöveges adatok feldolgozása során csökkenthető az adatvesztés.</w:t>
      </w:r>
    </w:p>
    <w:p w14:paraId="66FEBADD" w14:textId="1C4EBB73" w:rsidR="00A5295B" w:rsidRDefault="00A5295B" w:rsidP="00A5295B">
      <w:r>
        <w:t xml:space="preserve">A lista nemcsak az OCR </w:t>
      </w:r>
      <w:proofErr w:type="spellStart"/>
      <w:r>
        <w:t>pipeline</w:t>
      </w:r>
      <w:proofErr w:type="spellEnd"/>
      <w:r>
        <w:t xml:space="preserve"> számára bizonyult kulcsfontosságúnak, hanem a </w:t>
      </w:r>
      <w:r w:rsidRPr="000932C0">
        <w:rPr>
          <w:i/>
          <w:iCs/>
        </w:rPr>
        <w:t>New York Times</w:t>
      </w:r>
      <w:r>
        <w:t xml:space="preserve"> cikkhalmaz lekérdezésénél is. Az alternatív elnevezések és szinonimák lehetővé tették, hogy a keresés során a cikkek szélesebb körét érjük el, így a </w:t>
      </w:r>
      <w:r w:rsidR="00D72BE0">
        <w:t xml:space="preserve">hangulat </w:t>
      </w:r>
      <w:r w:rsidR="00D72BE0">
        <w:rPr>
          <w:lang w:val="en-US"/>
        </w:rPr>
        <w:t>(sentiment)</w:t>
      </w:r>
      <w:r w:rsidR="00D72BE0">
        <w:t xml:space="preserve"> </w:t>
      </w:r>
      <w:r>
        <w:t>elemzéshez szükséges adathalmaz teljesebb és reprezentatívabb legyen.</w:t>
      </w:r>
    </w:p>
    <w:p w14:paraId="57151463" w14:textId="7B17A365" w:rsidR="00A5295B" w:rsidRDefault="00A5295B" w:rsidP="00A5295B">
      <w:r>
        <w:t xml:space="preserve">A teljes márka- és </w:t>
      </w:r>
      <w:proofErr w:type="spellStart"/>
      <w:r>
        <w:t>aliaslista</w:t>
      </w:r>
      <w:proofErr w:type="spellEnd"/>
      <w:r>
        <w:t xml:space="preserve"> a Függelékben található (</w:t>
      </w:r>
      <w:r w:rsidR="00A543A3">
        <w:fldChar w:fldCharType="begin"/>
      </w:r>
      <w:r w:rsidR="00A543A3">
        <w:instrText xml:space="preserve"> REF _Ref216291047 \h </w:instrText>
      </w:r>
      <w:r w:rsidR="00A543A3">
        <w:fldChar w:fldCharType="separate"/>
      </w:r>
      <w:r w:rsidR="00C265DD">
        <w:t>5.2 Márka szinonima lista</w:t>
      </w:r>
      <w:r w:rsidR="00A543A3">
        <w:fldChar w:fldCharType="end"/>
      </w:r>
      <w:r>
        <w:t>).</w:t>
      </w:r>
    </w:p>
    <w:p w14:paraId="07406D50" w14:textId="4ABF1EC2" w:rsidR="002973C4" w:rsidRDefault="002973C4" w:rsidP="007E198D">
      <w:pPr>
        <w:pStyle w:val="Heading2"/>
      </w:pPr>
      <w:bookmarkStart w:id="9" w:name="_Toc216349899"/>
      <w:r w:rsidRPr="002973C4">
        <w:t>2.2.</w:t>
      </w:r>
      <w:r w:rsidR="00A5295B">
        <w:t>2</w:t>
      </w:r>
      <w:r w:rsidRPr="002973C4">
        <w:t xml:space="preserve"> Meme-adatok gyűjtése</w:t>
      </w:r>
      <w:bookmarkEnd w:id="9"/>
    </w:p>
    <w:p w14:paraId="23A45296" w14:textId="6B6194F8" w:rsidR="005C10D7" w:rsidRPr="005C10D7" w:rsidRDefault="005C10D7" w:rsidP="005C10D7">
      <w:pPr>
        <w:rPr>
          <w:lang w:val="en-HU"/>
        </w:rPr>
      </w:pPr>
      <w:r w:rsidRPr="005C10D7">
        <w:rPr>
          <w:lang w:val="en-HU"/>
        </w:rPr>
        <w:t>A márkák kiválasztása és az adatgyűjtés megtervezése még azelőtt történt, hogy a konzulensem későbbi javaslatára megkezdődött volna a multimodális, CLIP-alapú megközelítések vizsgálata. A kutatás korai szakaszában ezért klasszikus képosztályozó modelle</w:t>
      </w:r>
      <w:r w:rsidR="006275BF">
        <w:rPr>
          <w:lang w:val="en-HU"/>
        </w:rPr>
        <w:t>k,</w:t>
      </w:r>
      <w:r w:rsidRPr="005C10D7">
        <w:rPr>
          <w:lang w:val="en-HU"/>
        </w:rPr>
        <w:t xml:space="preserve"> különösen a ResNet-varánsok képezték a fejlesztési folyamat alapját. A később bemutatott CNN-kísérletek így ennek az időszaknak a lenyomatai. A 2. fejezetben részletezett adatgyűjtési lépések tehát eredetileg egy CNN-alapú pipeline igényeihez igazodtak</w:t>
      </w:r>
      <w:r w:rsidR="006275BF">
        <w:rPr>
          <w:lang w:val="en-HU"/>
        </w:rPr>
        <w:t>.</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0EBDBA90" w14:textId="378169C8" w:rsidR="00282091" w:rsidRPr="00282091" w:rsidRDefault="00282091" w:rsidP="00282091">
      <w:pPr>
        <w:rPr>
          <w:lang w:val="en-HU" w:eastAsia="en-GB"/>
        </w:rPr>
      </w:pPr>
      <w:r w:rsidRPr="00282091">
        <w:rPr>
          <w:lang w:val="en-HU" w:eastAsia="en-GB"/>
        </w:rPr>
        <w:t xml:space="preserve">A logófelismerő modell betanításához, validálásához és teszteléséhez </w:t>
      </w:r>
      <w:r w:rsidRPr="00282091">
        <w:rPr>
          <w:b/>
          <w:bCs/>
          <w:lang w:val="en-HU" w:eastAsia="en-GB"/>
        </w:rPr>
        <w:t>egy 10 000 képből álló saját adathalmazt</w:t>
      </w:r>
      <w:r w:rsidRPr="00282091">
        <w:rPr>
          <w:lang w:val="en-HU" w:eastAsia="en-GB"/>
        </w:rPr>
        <w:t xml:space="preserve"> kellett létrehoznom, mivel a specifikus feladatra alkalmas, előre összeállított adatbázisok csak részlegesen álltak rendelkezésre. A szakirodalom áttekintése után elérhető adatforrásként az Augsburgi Egyetem Mélytanulási és Gépi Látás tanszékének logóadatbázisa bizonyult használhatónak, amely a vizsgált márkák körülbelül egynegyedét fedte le. Az adatállományt megtisztítottam a duplikátumoktól, kiszűrtem a rossz minőségű képeket, és egységes fájl- és felbontásstruktúrát alakítottam ki.</w:t>
      </w:r>
    </w:p>
    <w:p w14:paraId="1FAAE913" w14:textId="4FFBD973" w:rsidR="00282091" w:rsidRPr="00282091" w:rsidRDefault="00282091" w:rsidP="00282091">
      <w:pPr>
        <w:rPr>
          <w:lang w:val="en-HU" w:eastAsia="en-GB"/>
        </w:rPr>
      </w:pPr>
      <w:r w:rsidRPr="00282091">
        <w:rPr>
          <w:lang w:val="en-HU" w:eastAsia="en-GB"/>
        </w:rPr>
        <w:lastRenderedPageBreak/>
        <w:t>A hiányzó statikus logóképek pótlására webscrapinget alkalmaztam a BeautifulSoup és a Selenium könyvtárak segítségével, amelyekkel a márkák hivatalos elnevezéseire, köznyelvi változataira és OCR-variánsaira keresve nagy mennyiségű, jó minőségű logókép volt kinyerhető többek között a Bing és Pinterest platformokról.</w:t>
      </w:r>
      <w:r w:rsidR="00494F44">
        <w:rPr>
          <w:lang w:val="en-HU" w:eastAsia="en-GB"/>
        </w:rPr>
        <w:fldChar w:fldCharType="begin"/>
      </w:r>
      <w:r w:rsidR="00494F44">
        <w:rPr>
          <w:lang w:val="en-HU" w:eastAsia="en-GB"/>
        </w:rPr>
        <w:instrText xml:space="preserve"> REF _Ref216167244 \r \h </w:instrText>
      </w:r>
      <w:r w:rsidR="00494F44">
        <w:rPr>
          <w:lang w:val="en-HU" w:eastAsia="en-GB"/>
        </w:rPr>
      </w:r>
      <w:r w:rsidR="00494F44">
        <w:rPr>
          <w:lang w:val="en-HU" w:eastAsia="en-GB"/>
        </w:rPr>
        <w:fldChar w:fldCharType="separate"/>
      </w:r>
      <w:r w:rsidR="00C265DD">
        <w:rPr>
          <w:lang w:val="en-HU" w:eastAsia="en-GB"/>
        </w:rPr>
        <w:t>[22]</w:t>
      </w:r>
      <w:r w:rsidR="00494F44">
        <w:rPr>
          <w:lang w:val="en-HU" w:eastAsia="en-GB"/>
        </w:rPr>
        <w:fldChar w:fldCharType="end"/>
      </w:r>
      <w:r w:rsidR="00494F44">
        <w:rPr>
          <w:lang w:val="en-HU" w:eastAsia="en-GB"/>
        </w:rPr>
        <w:fldChar w:fldCharType="begin"/>
      </w:r>
      <w:r w:rsidR="00494F44">
        <w:rPr>
          <w:lang w:val="en-HU" w:eastAsia="en-GB"/>
        </w:rPr>
        <w:instrText xml:space="preserve"> REF _Ref216167246 \r \h </w:instrText>
      </w:r>
      <w:r w:rsidR="00494F44">
        <w:rPr>
          <w:lang w:val="en-HU" w:eastAsia="en-GB"/>
        </w:rPr>
      </w:r>
      <w:r w:rsidR="00494F44">
        <w:rPr>
          <w:lang w:val="en-HU" w:eastAsia="en-GB"/>
        </w:rPr>
        <w:fldChar w:fldCharType="separate"/>
      </w:r>
      <w:r w:rsidR="00C265DD">
        <w:rPr>
          <w:lang w:val="en-HU" w:eastAsia="en-GB"/>
        </w:rPr>
        <w:t>[23]</w:t>
      </w:r>
      <w:r w:rsidR="00494F44">
        <w:rPr>
          <w:lang w:val="en-HU" w:eastAsia="en-GB"/>
        </w:rPr>
        <w:fldChar w:fldCharType="end"/>
      </w:r>
      <w:r w:rsidRPr="00282091">
        <w:rPr>
          <w:lang w:val="en-HU" w:eastAsia="en-GB"/>
        </w:rPr>
        <w:t xml:space="preserve"> Mivel a kizárólag izolált logók nem biztosítottak megfelelő vizuális változatosságot, </w:t>
      </w:r>
      <w:r w:rsidRPr="00282091">
        <w:rPr>
          <w:b/>
          <w:bCs/>
          <w:lang w:val="en-HU" w:eastAsia="en-GB"/>
        </w:rPr>
        <w:t>kiegészítő kontextuális mintákat</w:t>
      </w:r>
      <w:r w:rsidRPr="00282091">
        <w:rPr>
          <w:lang w:val="en-HU" w:eastAsia="en-GB"/>
        </w:rPr>
        <w:t xml:space="preserve"> is bevontam: a Reddit archívumából gyűjtöttem természetes környezetben megjelenő logóképeket a Pushshift rendszer segítségével.</w:t>
      </w:r>
      <w:r w:rsidR="00494F44">
        <w:rPr>
          <w:lang w:val="en-HU" w:eastAsia="en-GB"/>
        </w:rPr>
        <w:fldChar w:fldCharType="begin"/>
      </w:r>
      <w:r w:rsidR="00494F44">
        <w:rPr>
          <w:lang w:val="en-HU" w:eastAsia="en-GB"/>
        </w:rPr>
        <w:instrText xml:space="preserve"> REF _Ref216167309 \r \h </w:instrText>
      </w:r>
      <w:r w:rsidR="00494F44">
        <w:rPr>
          <w:lang w:val="en-HU" w:eastAsia="en-GB"/>
        </w:rPr>
      </w:r>
      <w:r w:rsidR="00494F44">
        <w:rPr>
          <w:lang w:val="en-HU" w:eastAsia="en-GB"/>
        </w:rPr>
        <w:fldChar w:fldCharType="separate"/>
      </w:r>
      <w:r w:rsidR="00C265DD">
        <w:rPr>
          <w:lang w:val="en-HU" w:eastAsia="en-GB"/>
        </w:rPr>
        <w:t>[24]</w:t>
      </w:r>
      <w:r w:rsidR="00494F44">
        <w:rPr>
          <w:lang w:val="en-HU" w:eastAsia="en-GB"/>
        </w:rPr>
        <w:fldChar w:fldCharType="end"/>
      </w:r>
      <w:r w:rsidR="00494F44">
        <w:rPr>
          <w:lang w:val="en-HU" w:eastAsia="en-GB"/>
        </w:rPr>
        <w:fldChar w:fldCharType="begin"/>
      </w:r>
      <w:r w:rsidR="00494F44">
        <w:rPr>
          <w:lang w:val="en-HU" w:eastAsia="en-GB"/>
        </w:rPr>
        <w:instrText xml:space="preserve"> REF _Ref216167313 \r \h </w:instrText>
      </w:r>
      <w:r w:rsidR="00494F44">
        <w:rPr>
          <w:lang w:val="en-HU" w:eastAsia="en-GB"/>
        </w:rPr>
      </w:r>
      <w:r w:rsidR="00494F44">
        <w:rPr>
          <w:lang w:val="en-HU" w:eastAsia="en-GB"/>
        </w:rPr>
        <w:fldChar w:fldCharType="separate"/>
      </w:r>
      <w:r w:rsidR="00C265DD">
        <w:rPr>
          <w:lang w:val="en-HU" w:eastAsia="en-GB"/>
        </w:rPr>
        <w:t>[25]</w:t>
      </w:r>
      <w:r w:rsidR="00494F44">
        <w:rPr>
          <w:lang w:val="en-HU" w:eastAsia="en-GB"/>
        </w:rPr>
        <w:fldChar w:fldCharType="end"/>
      </w:r>
      <w:r w:rsidRPr="00282091">
        <w:rPr>
          <w:lang w:val="en-HU" w:eastAsia="en-GB"/>
        </w:rPr>
        <w:t xml:space="preserve"> Az így összeállított, mintegy tízezer elemű tanító- és validáló adatbázis kellő heterogenitást biztosított a modell tanulásához.</w:t>
      </w:r>
    </w:p>
    <w:p w14:paraId="7ABC51AB" w14:textId="0E4018BD" w:rsidR="00282091" w:rsidRPr="00282091" w:rsidRDefault="00282091" w:rsidP="00282091">
      <w:pPr>
        <w:rPr>
          <w:lang w:val="en-HU" w:eastAsia="en-GB"/>
        </w:rPr>
      </w:pPr>
      <w:r w:rsidRPr="00282091">
        <w:rPr>
          <w:lang w:val="en-HU" w:eastAsia="en-GB"/>
        </w:rPr>
        <w:t xml:space="preserve">A kutatás második fázisában, a már betanított modell nagy léptékű alkalmazásához külön adatgyűjtési folyamatot végeztem. A tényleges </w:t>
      </w:r>
      <w:r w:rsidRPr="00282091">
        <w:rPr>
          <w:b/>
          <w:bCs/>
          <w:lang w:val="en-HU" w:eastAsia="en-GB"/>
        </w:rPr>
        <w:t>inferenciai fázishoz</w:t>
      </w:r>
      <w:r>
        <w:rPr>
          <w:b/>
          <w:bCs/>
          <w:lang w:val="en-HU" w:eastAsia="en-GB"/>
        </w:rPr>
        <w:t>,</w:t>
      </w:r>
      <w:r w:rsidRPr="00282091">
        <w:rPr>
          <w:b/>
          <w:bCs/>
          <w:lang w:val="en-HU" w:eastAsia="en-GB"/>
        </w:rPr>
        <w:t xml:space="preserve"> vagyis a modell valós mémeken történő futtatásához egy mintegy 100 000 képből álló korpuszt</w:t>
      </w:r>
      <w:r w:rsidRPr="00282091">
        <w:rPr>
          <w:lang w:val="en-HU" w:eastAsia="en-GB"/>
        </w:rPr>
        <w:t xml:space="preserve"> hoztam létre. Ehhez a nagy mémorientált Reddit-közösségek (r/memes, r/meme, r/dankmemes) 2023. január 1. és 2024. december 31. közötti bejegyzéseit használtam fel, amelyeket a Pushshift ArcticShift változatával nyertem ki. A szűrőrendszer lehetővé tette a márkaneveket tartalmazó posztok nagy pontosságú kiszűrését</w:t>
      </w:r>
      <w:r>
        <w:rPr>
          <w:lang w:val="en-HU" w:eastAsia="en-GB"/>
        </w:rPr>
        <w:t>.</w:t>
      </w:r>
    </w:p>
    <w:p w14:paraId="08C153E8" w14:textId="2F0FAFFC" w:rsidR="002973C4" w:rsidRDefault="002973C4" w:rsidP="007E198D">
      <w:pPr>
        <w:pStyle w:val="Heading2"/>
      </w:pPr>
      <w:bookmarkStart w:id="10" w:name="_Toc216349900"/>
      <w:r w:rsidRPr="002973C4">
        <w:t>2.2</w:t>
      </w:r>
      <w:r w:rsidR="00A5295B">
        <w:t>.3</w:t>
      </w:r>
      <w:r w:rsidRPr="002973C4">
        <w:t xml:space="preserve"> </w:t>
      </w:r>
      <w:r w:rsidRPr="000932C0">
        <w:rPr>
          <w:i/>
          <w:iCs w:val="0"/>
        </w:rPr>
        <w:t>New York Times</w:t>
      </w:r>
      <w:r w:rsidRPr="002973C4">
        <w:t xml:space="preserve"> cikkhalmaz beszerzése</w:t>
      </w:r>
      <w:bookmarkEnd w:id="10"/>
      <w:r>
        <w:t xml:space="preserve"> </w:t>
      </w:r>
    </w:p>
    <w:p w14:paraId="422752A1" w14:textId="14854CA3" w:rsidR="00A5295B" w:rsidRPr="00A5295B" w:rsidRDefault="00A5295B" w:rsidP="00A5295B">
      <w:pPr>
        <w:rPr>
          <w:lang w:val="en-HU" w:eastAsia="en-GB"/>
        </w:rPr>
      </w:pPr>
      <w:r w:rsidRPr="00A5295B">
        <w:rPr>
          <w:lang w:val="en-HU" w:eastAsia="en-GB"/>
        </w:rPr>
        <w:t xml:space="preserve">A szöveges adatok gyűjtése a </w:t>
      </w:r>
      <w:r w:rsidR="00282091">
        <w:rPr>
          <w:lang w:val="en-HU" w:eastAsia="en-GB"/>
        </w:rPr>
        <w:t>kutat</w:t>
      </w:r>
      <w:r w:rsidR="00282091">
        <w:rPr>
          <w:lang w:eastAsia="en-GB"/>
        </w:rPr>
        <w:t>ás</w:t>
      </w:r>
      <w:r w:rsidRPr="00A5295B">
        <w:rPr>
          <w:lang w:val="en-HU" w:eastAsia="en-GB"/>
        </w:rPr>
        <w:t xml:space="preserve"> második fő komponensét alkotta. A márkák médiamegjelenéseinek feltérképezéséhez a </w:t>
      </w:r>
      <w:r w:rsidRPr="00282091">
        <w:rPr>
          <w:lang w:val="en-HU" w:eastAsia="en-GB"/>
        </w:rPr>
        <w:t>ProQuest TDM Studio</w:t>
      </w:r>
      <w:r w:rsidRPr="00A5295B">
        <w:rPr>
          <w:lang w:val="en-HU" w:eastAsia="en-GB"/>
        </w:rPr>
        <w:t xml:space="preserve"> felületét használtam, amely lehetővé tette a </w:t>
      </w:r>
      <w:r w:rsidRPr="000932C0">
        <w:rPr>
          <w:i/>
          <w:iCs/>
          <w:lang w:val="en-HU" w:eastAsia="en-GB"/>
        </w:rPr>
        <w:t>New York Times</w:t>
      </w:r>
      <w:r w:rsidRPr="00A5295B">
        <w:rPr>
          <w:lang w:val="en-HU" w:eastAsia="en-GB"/>
        </w:rPr>
        <w:t xml:space="preserve">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0E942161" w:rsidR="00615BDC" w:rsidRPr="00A0042B" w:rsidRDefault="00A5295B" w:rsidP="00A0042B">
      <w:pPr>
        <w:rPr>
          <w:lang w:val="en-HU" w:eastAsia="en-GB"/>
        </w:rPr>
      </w:pPr>
      <w:r w:rsidRPr="00A5295B">
        <w:rPr>
          <w:lang w:val="en-HU" w:eastAsia="en-GB"/>
        </w:rPr>
        <w:t>Az egyetemi licen</w:t>
      </w:r>
      <w:r w:rsidR="00282091">
        <w:rPr>
          <w:lang w:val="en-HU" w:eastAsia="en-GB"/>
        </w:rPr>
        <w:t>sz véget érése</w:t>
      </w:r>
      <w:r w:rsidRPr="00A5295B">
        <w:rPr>
          <w:lang w:val="en-HU" w:eastAsia="en-GB"/>
        </w:rPr>
        <w:t xml:space="preserve"> miatt a teljes lekérdezést rövid idő alatt kellett végrehajtani, ami néhány hónap adatának kimaradásához vezetett. Ezeket az időszakokat később a </w:t>
      </w:r>
      <w:r w:rsidRPr="000932C0">
        <w:rPr>
          <w:i/>
          <w:iCs/>
          <w:lang w:val="en-HU" w:eastAsia="en-GB"/>
        </w:rPr>
        <w:t>New York Times</w:t>
      </w:r>
      <w:r w:rsidRPr="00A5295B">
        <w:rPr>
          <w:lang w:val="en-HU" w:eastAsia="en-GB"/>
        </w:rPr>
        <w:t xml:space="preserve"> API-ján keresztül pótoltam, hogy a teljes idősort konzisztens formában tudjam felépíteni.</w:t>
      </w:r>
    </w:p>
    <w:p w14:paraId="6A42D730" w14:textId="5B6FC123" w:rsidR="0046259F" w:rsidRDefault="00717E8A" w:rsidP="00717E8A">
      <w:pPr>
        <w:pStyle w:val="Heading1"/>
      </w:pPr>
      <w:bookmarkStart w:id="11" w:name="_Toc216349901"/>
      <w:r>
        <w:lastRenderedPageBreak/>
        <w:t>3.</w:t>
      </w:r>
      <w:r w:rsidR="0046259F" w:rsidRPr="00487F85">
        <w:t xml:space="preserve"> Osztályozó modell fejlesztése</w:t>
      </w:r>
      <w:bookmarkEnd w:id="11"/>
    </w:p>
    <w:p w14:paraId="21464D3E" w14:textId="3FDDEA6C" w:rsidR="0046259F" w:rsidRPr="00487F85" w:rsidRDefault="00717E8A" w:rsidP="007E198D">
      <w:pPr>
        <w:pStyle w:val="Heading2"/>
        <w:rPr>
          <w:kern w:val="2"/>
        </w:rPr>
      </w:pPr>
      <w:bookmarkStart w:id="12" w:name="_Toc216349902"/>
      <w:r>
        <w:t>3.1</w:t>
      </w:r>
      <w:r w:rsidR="0046259F" w:rsidRPr="00487F85">
        <w:t xml:space="preserve"> Kísérletek</w:t>
      </w:r>
      <w:bookmarkEnd w:id="12"/>
      <w:r w:rsidR="0046259F" w:rsidRPr="00487F85">
        <w:t xml:space="preserve"> </w:t>
      </w:r>
    </w:p>
    <w:p w14:paraId="34EA132B" w14:textId="101F75B1" w:rsidR="00053C98" w:rsidRPr="00053C98" w:rsidRDefault="00053C98" w:rsidP="00053C98">
      <w:pPr>
        <w:rPr>
          <w:noProof/>
          <w:lang w:val="en-HU"/>
        </w:rPr>
      </w:pPr>
      <w:r w:rsidRPr="00053C98">
        <w:rPr>
          <w:noProof/>
          <w:lang w:val="en-HU"/>
        </w:rPr>
        <w:t>A modellfejlesztés kezdeti szakaszában különböző, a feladatra potenciálisan alkalmas konvolúciós és transzformer-alapú architektúrákat vizsgáltam. Kiindulási pontként egy ImageNeten előtanított ResNet50 hálózatot alkalmaztam, amelyet kísérleti jelleggel SE (Squeeze-and-Excitation) blokkal egészítettem ki.</w:t>
      </w:r>
      <w:r w:rsidR="00494F44">
        <w:rPr>
          <w:noProof/>
          <w:lang w:val="en-HU"/>
        </w:rPr>
        <w:fldChar w:fldCharType="begin"/>
      </w:r>
      <w:r w:rsidR="00494F44">
        <w:rPr>
          <w:noProof/>
          <w:lang w:val="en-HU"/>
        </w:rPr>
        <w:instrText xml:space="preserve"> REF _Ref216167367 \r \h </w:instrText>
      </w:r>
      <w:r w:rsidR="00494F44">
        <w:rPr>
          <w:noProof/>
          <w:lang w:val="en-HU"/>
        </w:rPr>
      </w:r>
      <w:r w:rsidR="00494F44">
        <w:rPr>
          <w:noProof/>
          <w:lang w:val="en-HU"/>
        </w:rPr>
        <w:fldChar w:fldCharType="separate"/>
      </w:r>
      <w:r w:rsidR="00C265DD">
        <w:rPr>
          <w:noProof/>
          <w:lang w:val="en-HU"/>
        </w:rPr>
        <w:t>[26]</w:t>
      </w:r>
      <w:r w:rsidR="00494F44">
        <w:rPr>
          <w:noProof/>
          <w:lang w:val="en-HU"/>
        </w:rPr>
        <w:fldChar w:fldCharType="end"/>
      </w:r>
      <w:r w:rsidRPr="00053C98">
        <w:rPr>
          <w:noProof/>
          <w:lang w:val="en-HU"/>
        </w:rPr>
        <w:t xml:space="preserve"> A figyelemmechanizmus beépítése mérhető teljesítményjavulást eredményezett, ezért ezt a későbbi modellek esetében is megtartottam.</w:t>
      </w:r>
    </w:p>
    <w:p w14:paraId="5D15EAE1" w14:textId="672C2358" w:rsidR="006275BF" w:rsidRDefault="006275BF" w:rsidP="00053C98">
      <w:r>
        <w:t xml:space="preserve">A </w:t>
      </w:r>
      <w:proofErr w:type="spellStart"/>
      <w:r>
        <w:t>transzformer</w:t>
      </w:r>
      <w:proofErr w:type="spellEnd"/>
      <w:r>
        <w:t xml:space="preserve">-alapú architektúrákat (többek között a CLIP, </w:t>
      </w:r>
      <w:proofErr w:type="spellStart"/>
      <w:r>
        <w:t>ViT</w:t>
      </w:r>
      <w:proofErr w:type="spellEnd"/>
      <w:r>
        <w:t xml:space="preserve">, </w:t>
      </w:r>
      <w:proofErr w:type="spellStart"/>
      <w:r>
        <w:t>CvT</w:t>
      </w:r>
      <w:proofErr w:type="spellEnd"/>
      <w:r>
        <w:t xml:space="preserve"> és </w:t>
      </w:r>
      <w:proofErr w:type="spellStart"/>
      <w:r>
        <w:t>Swin</w:t>
      </w:r>
      <w:proofErr w:type="spellEnd"/>
      <w:r>
        <w:t xml:space="preserve"> </w:t>
      </w:r>
      <w:proofErr w:type="spellStart"/>
      <w:r>
        <w:t>hálózatokat</w:t>
      </w:r>
      <w:proofErr w:type="spellEnd"/>
      <w:r>
        <w:t xml:space="preserve">) gerincként, előtanított vizuális jellemzők kinyerésére teszteltem. A </w:t>
      </w:r>
      <w:proofErr w:type="spellStart"/>
      <w:r>
        <w:t>HuggingFace</w:t>
      </w:r>
      <w:proofErr w:type="spellEnd"/>
      <w:r>
        <w:t xml:space="preserve"> és a </w:t>
      </w:r>
      <w:proofErr w:type="spellStart"/>
      <w:r w:rsidRPr="006275BF">
        <w:rPr>
          <w:rStyle w:val="Emphasis"/>
          <w:i w:val="0"/>
          <w:iCs w:val="0"/>
        </w:rPr>
        <w:t>timm</w:t>
      </w:r>
      <w:proofErr w:type="spellEnd"/>
      <w:r>
        <w:t xml:space="preserve"> könyvtárak révén ezek integrációja technikailag zökkenőmentesen megvalósítható volt, azonban a kísérletek azt mutatták, hogy a </w:t>
      </w:r>
      <w:proofErr w:type="spellStart"/>
      <w:r>
        <w:t>transzformer</w:t>
      </w:r>
      <w:proofErr w:type="spellEnd"/>
      <w:r>
        <w:t xml:space="preserve">-alapú </w:t>
      </w:r>
      <w:proofErr w:type="spellStart"/>
      <w:r>
        <w:t>backbone</w:t>
      </w:r>
      <w:proofErr w:type="spellEnd"/>
      <w:r>
        <w:t xml:space="preserve">-ok ebben a konfigurációban nem nyújtottak jobb teljesítményt, mint az SE-blokkal kiegészített </w:t>
      </w:r>
      <w:proofErr w:type="spellStart"/>
      <w:r>
        <w:t>ResNet</w:t>
      </w:r>
      <w:proofErr w:type="spellEnd"/>
      <w:r>
        <w:t>-variáns.</w:t>
      </w:r>
    </w:p>
    <w:p w14:paraId="09D701CB" w14:textId="08346511" w:rsidR="004D781F" w:rsidRPr="00053C98" w:rsidRDefault="00053C98" w:rsidP="00053C98">
      <w:pPr>
        <w:rPr>
          <w:noProof/>
          <w:lang w:val="en-HU"/>
        </w:rPr>
      </w:pPr>
      <w:r w:rsidRPr="00053C98">
        <w:rPr>
          <w:noProof/>
          <w:lang w:val="en-HU"/>
        </w:rPr>
        <w:t>A túltanulás mérséklésére kezdetben dropout réteget is alkalmaztam a klasszifikációs blokkban, ám az AdamW optimalizáló beépített L2 regularizációjával kombinálva ez a kialakítás a teljesítmény romlásához vezetett. Ennek következtében a dropout végül kikerült a modellből.</w:t>
      </w:r>
    </w:p>
    <w:p w14:paraId="372A212A" w14:textId="77777777" w:rsidR="00053C98" w:rsidRDefault="004D781F" w:rsidP="00121F5C">
      <w:pPr>
        <w:rPr>
          <w:noProof/>
        </w:rPr>
      </w:pPr>
      <w:r w:rsidRPr="004D781F">
        <w:t>A</w:t>
      </w:r>
      <w:r>
        <w:rPr>
          <w:iCs/>
        </w:rPr>
        <w:t xml:space="preserve"> </w:t>
      </w:r>
      <w:r w:rsidRPr="004D781F">
        <w:t xml:space="preserve">túltanulás mérséklésére a klasszifikációs blokkba eredetileg </w:t>
      </w:r>
      <w:proofErr w:type="spellStart"/>
      <w:r w:rsidRPr="004D781F">
        <w:t>dropout</w:t>
      </w:r>
      <w:proofErr w:type="spellEnd"/>
      <w:r w:rsidRPr="004D781F">
        <w:t xml:space="preserve"> réteget is beépítettem. </w:t>
      </w:r>
      <w:proofErr w:type="spellStart"/>
      <w:r w:rsidRPr="004D781F">
        <w:t>Hiperparaméter</w:t>
      </w:r>
      <w:proofErr w:type="spellEnd"/>
      <w:r w:rsidRPr="004D781F">
        <w:t xml:space="preserve">-optimalizációval meghatározott mértékben alkalmazva azonban az </w:t>
      </w:r>
      <w:proofErr w:type="spellStart"/>
      <w:r w:rsidRPr="004D781F">
        <w:t>AdamW</w:t>
      </w:r>
      <w:proofErr w:type="spellEnd"/>
      <w:r w:rsidRPr="004D781F">
        <w:t xml:space="preserve"> optimalizáló beépített L2 </w:t>
      </w:r>
      <w:proofErr w:type="spellStart"/>
      <w:r w:rsidRPr="004D781F">
        <w:t>regularizációjával</w:t>
      </w:r>
      <w:proofErr w:type="spellEnd"/>
      <w:r w:rsidRPr="004D781F">
        <w:t xml:space="preserve"> együtt a modell teljesítménye romlott, ezért ezt a réteget később eltávolítottam.</w:t>
      </w:r>
      <w:r w:rsidR="00053C98" w:rsidRPr="00053C98">
        <w:rPr>
          <w:noProof/>
        </w:rPr>
        <w:t xml:space="preserve"> </w:t>
      </w:r>
    </w:p>
    <w:p w14:paraId="190034D7" w14:textId="77777777" w:rsidR="00053C98" w:rsidRDefault="00053C98" w:rsidP="00121F5C">
      <w:r w:rsidRPr="00487F85">
        <w:rPr>
          <w:noProof/>
        </w:rPr>
        <w:drawing>
          <wp:inline distT="0" distB="0" distL="0" distR="0" wp14:anchorId="779C30EF" wp14:editId="3E0E4393">
            <wp:extent cx="4699635" cy="1444625"/>
            <wp:effectExtent l="0" t="0" r="0" b="3175"/>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inline>
        </w:drawing>
      </w:r>
    </w:p>
    <w:p w14:paraId="6C704B3F" w14:textId="6F89311E" w:rsidR="004D781F" w:rsidRDefault="00053C98" w:rsidP="004502AD">
      <w:pPr>
        <w:pStyle w:val="Caption"/>
        <w:rPr>
          <w:iCs/>
          <w:sz w:val="24"/>
          <w:szCs w:val="24"/>
        </w:rPr>
      </w:pPr>
      <w:fldSimple w:instr=" SEQ ábra \* ARABIC ">
        <w:r w:rsidR="00C265DD">
          <w:rPr>
            <w:noProof/>
          </w:rPr>
          <w:t>1</w:t>
        </w:r>
      </w:fldSimple>
      <w:r w:rsidR="004502AD">
        <w:t>. ábra</w:t>
      </w:r>
      <w:r>
        <w:t xml:space="preserve"> </w:t>
      </w:r>
      <w:r w:rsidR="00833503">
        <w:t>Finomhangolt</w:t>
      </w:r>
      <w:r>
        <w:t xml:space="preserve">, alap </w:t>
      </w:r>
      <w:proofErr w:type="spellStart"/>
      <w:r>
        <w:t>Resnet</w:t>
      </w:r>
      <w:proofErr w:type="spellEnd"/>
      <w:r>
        <w:t xml:space="preserve"> F1 értékei</w:t>
      </w:r>
    </w:p>
    <w:p w14:paraId="63CFC57F" w14:textId="588C86BA" w:rsidR="0046259F" w:rsidRPr="00487F85" w:rsidRDefault="0046259F" w:rsidP="007E198D">
      <w:pPr>
        <w:pStyle w:val="Heading2"/>
      </w:pPr>
      <w:bookmarkStart w:id="13" w:name="_Toc216349903"/>
      <w:r w:rsidRPr="00487F85">
        <w:lastRenderedPageBreak/>
        <w:t>3.2 Elkészült modell bemutatása</w:t>
      </w:r>
      <w:bookmarkEnd w:id="13"/>
    </w:p>
    <w:p w14:paraId="48EF8F45" w14:textId="723BE96F" w:rsidR="00053C98" w:rsidRPr="00053C98" w:rsidRDefault="00053C98" w:rsidP="00121F5C">
      <w:pPr>
        <w:rPr>
          <w:lang w:val="en-HU"/>
        </w:rPr>
      </w:pPr>
      <w:r w:rsidRPr="00053C98">
        <w:rPr>
          <w:lang w:val="en-HU"/>
        </w:rPr>
        <w:t>A kísérletek eredményei alapján a végső architektúra gerincéül egy ImageNeten előtanított SEResNet152D hálózat szolgált.</w:t>
      </w:r>
      <w:r w:rsidR="00494F44">
        <w:rPr>
          <w:lang w:val="en-HU"/>
        </w:rPr>
        <w:fldChar w:fldCharType="begin"/>
      </w:r>
      <w:r w:rsidR="00494F44">
        <w:rPr>
          <w:lang w:val="en-HU"/>
        </w:rPr>
        <w:instrText xml:space="preserve"> REF _Ref216167393 \r \h </w:instrText>
      </w:r>
      <w:r w:rsidR="00494F44">
        <w:rPr>
          <w:lang w:val="en-HU"/>
        </w:rPr>
      </w:r>
      <w:r w:rsidR="00494F44">
        <w:rPr>
          <w:lang w:val="en-HU"/>
        </w:rPr>
        <w:fldChar w:fldCharType="separate"/>
      </w:r>
      <w:r w:rsidR="00C265DD">
        <w:rPr>
          <w:lang w:val="en-HU"/>
        </w:rPr>
        <w:t>[27]</w:t>
      </w:r>
      <w:r w:rsidR="00494F44">
        <w:rPr>
          <w:lang w:val="en-HU"/>
        </w:rPr>
        <w:fldChar w:fldCharType="end"/>
      </w:r>
      <w:r w:rsidRPr="00053C98">
        <w:rPr>
          <w:lang w:val="en-HU"/>
        </w:rPr>
        <w:t xml:space="preserve"> A modell valamennyi rétegében alkalmazott SE (Squeeze-and-Excitation) blokkok a csatornaszintű figyelemmechanizmus révén hatékonyan támogatják a releváns vizuális jellemzők kiemelését. A hálózat felső szakaszában megtartottam egy további, manuálisan beépített SE blokkot is, amely tovább erősítette a jellemzők szelekcióját, különösen a finom vizuális különbségek felismeréséhez szükséges feladatokban.</w:t>
      </w:r>
    </w:p>
    <w:p w14:paraId="73AD8ED0" w14:textId="77777777" w:rsidR="00053C98" w:rsidRDefault="00053C98" w:rsidP="00121F5C">
      <w:r w:rsidRPr="00053C98">
        <w:t xml:space="preserve">A többcímkés képosztályozási feladat igényeihez igazodva a hálózat eredeti osztályozó rétegét eltávolítottam, és egy 80 kimeneti neuront tartalmazó blokkra cseréltem, ahol minden neuron </w:t>
      </w:r>
      <w:proofErr w:type="spellStart"/>
      <w:r w:rsidRPr="00053C98">
        <w:t>sigmoid</w:t>
      </w:r>
      <w:proofErr w:type="spellEnd"/>
      <w:r w:rsidRPr="00053C98">
        <w:t xml:space="preserve"> aktivációt alkalmaz a címkék jelenlétének független becslésére. A gerinc súlyait befagyasztottam, hogy megőrizzem az </w:t>
      </w:r>
      <w:proofErr w:type="spellStart"/>
      <w:r w:rsidRPr="00053C98">
        <w:t>ImageNeten</w:t>
      </w:r>
      <w:proofErr w:type="spellEnd"/>
      <w:r w:rsidRPr="00053C98">
        <w:t xml:space="preserve"> tanult, jól általánosítható vizuális reprezentációkat, és minimalizáljam a túltanulás kockázatát a korlátozott méretű tanítóadat mellett.</w:t>
      </w:r>
    </w:p>
    <w:p w14:paraId="061F41A9" w14:textId="77777777" w:rsidR="00053C98" w:rsidRDefault="00053C98" w:rsidP="00121F5C">
      <w:pPr>
        <w:rPr>
          <w:iCs/>
        </w:rPr>
      </w:pPr>
      <w:r w:rsidRPr="00053C98">
        <w:t xml:space="preserve">Az adatelőkészítés a modell követelményeihez igazodott: minden képet 224×224 pixeles felbontásra skáláztam, amely a </w:t>
      </w:r>
      <w:proofErr w:type="spellStart"/>
      <w:r w:rsidRPr="00053C98">
        <w:t>ResNet</w:t>
      </w:r>
      <w:proofErr w:type="spellEnd"/>
      <w:r w:rsidRPr="00053C98">
        <w:t xml:space="preserve">-alapú architektúrák előre meghatározott bemeneti méretéhez illeszkedik. A normalizálást az </w:t>
      </w:r>
      <w:proofErr w:type="spellStart"/>
      <w:r w:rsidRPr="00053C98">
        <w:t>ImageNet</w:t>
      </w:r>
      <w:proofErr w:type="spellEnd"/>
      <w:r w:rsidRPr="00053C98">
        <w:t xml:space="preserve"> előtanítás során alkalmazott csatornaátlagok és -szórások felhasználásával végeztem, ezzel biztosítva a bemenetek statisztikai kompatibilitását az előtanított hálózattal és a </w:t>
      </w:r>
      <w:proofErr w:type="spellStart"/>
      <w:r w:rsidRPr="00053C98">
        <w:t>transfer</w:t>
      </w:r>
      <w:proofErr w:type="spellEnd"/>
      <w:r w:rsidRPr="00053C98">
        <w:t xml:space="preserve"> </w:t>
      </w:r>
      <w:proofErr w:type="spellStart"/>
      <w:r w:rsidRPr="00053C98">
        <w:t>learning</w:t>
      </w:r>
      <w:proofErr w:type="spellEnd"/>
      <w:r w:rsidRPr="00053C98">
        <w:t xml:space="preserve"> hatékonyságát.</w:t>
      </w:r>
    </w:p>
    <w:p w14:paraId="56179BDA" w14:textId="066C5C58" w:rsidR="0046259F" w:rsidRPr="00487F85" w:rsidRDefault="0046259F" w:rsidP="00053C98">
      <w:pPr>
        <w:pStyle w:val="Heading2"/>
      </w:pPr>
      <w:bookmarkStart w:id="14" w:name="_Toc216349904"/>
      <w:r w:rsidRPr="00487F85">
        <w:t>3.2.3 Tanítási technikák</w:t>
      </w:r>
      <w:bookmarkEnd w:id="14"/>
    </w:p>
    <w:p w14:paraId="1AEF3FBB" w14:textId="09A72D6F" w:rsidR="00E24CDE" w:rsidRPr="00E24CDE" w:rsidRDefault="00E24CDE" w:rsidP="00E24CDE">
      <w:r w:rsidRPr="00E24CDE">
        <w:t xml:space="preserve">A modell tanítása során több, a modern mélytanulási gyakorlatban bevett eljárást alkalmaztam annak érdekében, hogy a tanulási folyamat stabil és hatékony legyen. A tanulási ráta értékét </w:t>
      </w:r>
      <w:proofErr w:type="spellStart"/>
      <w:r w:rsidRPr="00E24CDE">
        <w:t>Bayes</w:t>
      </w:r>
      <w:proofErr w:type="spellEnd"/>
      <w:r w:rsidRPr="00E24CDE">
        <w:t xml:space="preserve">-i optimalizációval hangoltam, mivel ez a </w:t>
      </w:r>
      <w:proofErr w:type="spellStart"/>
      <w:r w:rsidRPr="00E24CDE">
        <w:t>hiperparaméter</w:t>
      </w:r>
      <w:proofErr w:type="spellEnd"/>
      <w:r w:rsidRPr="00E24CDE">
        <w:t xml:space="preserve"> döntően befolyásolja a konvergenciát és a végső teljesítményt. Emellett optimalizáltam a batch méretét is, amely egyensúlyt teremt a gradiensbecslés stabilitása és a modell általánosító képessége között. A túltanulás mérséklésére L2 </w:t>
      </w:r>
      <w:proofErr w:type="spellStart"/>
      <w:r w:rsidRPr="00E24CDE">
        <w:t>regularizációt</w:t>
      </w:r>
      <w:proofErr w:type="spellEnd"/>
      <w:r w:rsidRPr="00E24CDE">
        <w:t xml:space="preserve"> (</w:t>
      </w:r>
      <w:proofErr w:type="spellStart"/>
      <w:r w:rsidRPr="00E24CDE">
        <w:t>weight</w:t>
      </w:r>
      <w:proofErr w:type="spellEnd"/>
      <w:r w:rsidRPr="00E24CDE">
        <w:t xml:space="preserve"> </w:t>
      </w:r>
      <w:proofErr w:type="spellStart"/>
      <w:r w:rsidRPr="00E24CDE">
        <w:t>decay</w:t>
      </w:r>
      <w:proofErr w:type="spellEnd"/>
      <w:r w:rsidRPr="00E24CDE">
        <w:t>) alkalmaztam, amely a súlyok nagyságát büntetve egyszerűbb, jobban általánosítható reprezentációk kialakulását segíti elő.</w:t>
      </w:r>
    </w:p>
    <w:p w14:paraId="226572F8" w14:textId="77777777" w:rsidR="00E24CDE" w:rsidRDefault="00E24CDE" w:rsidP="00E24CDE">
      <w:pPr>
        <w:rPr>
          <w:iCs/>
        </w:rPr>
      </w:pPr>
      <w:r w:rsidRPr="00E24CDE">
        <w:t xml:space="preserve">A tanulási ráta dinamikus kezelésére </w:t>
      </w:r>
      <w:proofErr w:type="spellStart"/>
      <w:r w:rsidRPr="00E24CDE">
        <w:t>ReduceLROnPlateau</w:t>
      </w:r>
      <w:proofErr w:type="spellEnd"/>
      <w:r w:rsidRPr="00E24CDE">
        <w:t xml:space="preserve"> ütemezőt használtam, amely a validációs veszteség stagnálása esetén automatikusan csökkenti a tanulási rátát, </w:t>
      </w:r>
      <w:r w:rsidRPr="00E24CDE">
        <w:lastRenderedPageBreak/>
        <w:t>elősegítve a modell finomhangolását a későbbi epizódok során. A túltanulás további megelőzésére korai leállítást is alkalmaztam: amennyiben a validációs teljesítmény egy meghatározott türelmi időn belül nem javult, a tanítást megszakítottam. A folyamat minden esetben azt a modellállapotot rögzítette, amely a legjobb validációs eredményt produkálta, biztosítva, hogy a végső hálózat a tanulás során előállt legkedvezőbb konfigurációt használja.</w:t>
      </w:r>
    </w:p>
    <w:p w14:paraId="5104BDA8" w14:textId="71C80B46" w:rsidR="0046259F" w:rsidRPr="00487F85" w:rsidRDefault="0046259F" w:rsidP="00E24CDE">
      <w:pPr>
        <w:pStyle w:val="Heading2"/>
      </w:pPr>
      <w:bookmarkStart w:id="15" w:name="_Toc216349905"/>
      <w:r w:rsidRPr="00487F85">
        <w:t>3.2.4. Veszteségfüggvény és keresztvalidáció</w:t>
      </w:r>
      <w:bookmarkEnd w:id="15"/>
    </w:p>
    <w:p w14:paraId="705BC134" w14:textId="77777777" w:rsidR="00AC03BB" w:rsidRPr="00AC03BB" w:rsidRDefault="00AC03BB" w:rsidP="00AC03BB">
      <w:pPr>
        <w:rPr>
          <w:lang w:val="en-HU" w:eastAsia="en-GB"/>
        </w:rPr>
      </w:pPr>
      <w:r w:rsidRPr="00AC03BB">
        <w:rPr>
          <w:lang w:val="en-HU" w:eastAsia="en-GB"/>
        </w:rPr>
        <w:t>A feladat többcímkés jellege miatt a modell tanításához a bináris keresztentrópia alkalmazása bizonyult megfelelőnek, mivel ez minden címkét egymástól független bináris osztályozási problémaként kezel. Ennek stabil és numerikusan megbízható változataként a PyTorch BCEWithLogitsLoss függvényét használtam, amely a sigmoid aktivációt és a veszteség számítását egyetlen műveletbe integrálja. Ez a megközelítés hatékony a címkék eltérő gyakorisága mellett is, és egyetlen aggregált veszteségértéket szolgáltat az optimalizáláshoz.</w:t>
      </w:r>
    </w:p>
    <w:p w14:paraId="0B0FC9D3" w14:textId="77777777" w:rsidR="00AC03BB" w:rsidRPr="00AC03BB" w:rsidRDefault="00AC03BB" w:rsidP="00AC03BB">
      <w:pPr>
        <w:rPr>
          <w:lang w:val="en-HU" w:eastAsia="en-GB"/>
        </w:rPr>
      </w:pPr>
      <w:r w:rsidRPr="00AC03BB">
        <w:rPr>
          <w:lang w:val="en-HU" w:eastAsia="en-GB"/>
        </w:rPr>
        <w:t>A modell teljesítményének megbízható értékeléséhez ötszörös keresztvalidációt alkalmaztam. Az adathalmazt öt egyenlő részre osztottam, és minden iterációban másik rész szolgált validációs halmazként. A rétegelt mintavételezés biztosította, hogy a címkék eloszlása minden foldban közel azonos legyen, ami különösen fontos volt a ritkábban előforduló kategóriák miatt. A keresztvalidáció eredményei átfogó képet adtak a modell stabilitásáról és az egyes címkéken mutatott általánosítási képességről.</w:t>
      </w:r>
    </w:p>
    <w:p w14:paraId="76270CF2" w14:textId="49FED7CF" w:rsidR="007E631D" w:rsidRDefault="00AC03BB" w:rsidP="00AC03BB">
      <w:pPr>
        <w:rPr>
          <w:lang w:val="en-HU" w:eastAsia="en-GB"/>
        </w:rPr>
      </w:pPr>
      <w:r w:rsidRPr="00AC03BB">
        <w:rPr>
          <w:lang w:val="en-HU" w:eastAsia="en-GB"/>
        </w:rPr>
        <w:t>A teljesítményt több mutatóval értékeltem, köztük a precizitással, a felidézéssel és az F1-értékkel, mivel ezek együttesen tükrözik a hamis pozitív és hamis negatív döntések egyensúlyát. A legjobb teljesítményt elérő modell foldonkénti eredményeit az 1. táblázat foglalja össze.</w:t>
      </w:r>
    </w:p>
    <w:p w14:paraId="0F339C46" w14:textId="266B2678" w:rsidR="0046259F" w:rsidRPr="00AC03BB" w:rsidRDefault="007E631D" w:rsidP="007E631D">
      <w:pPr>
        <w:spacing w:after="0" w:line="240" w:lineRule="auto"/>
        <w:ind w:firstLine="0"/>
        <w:jc w:val="left"/>
        <w:rPr>
          <w:lang w:val="en-HU" w:eastAsia="en-GB"/>
        </w:rPr>
      </w:pPr>
      <w:r>
        <w:rPr>
          <w:lang w:val="en-HU" w:eastAsia="en-GB"/>
        </w:rPr>
        <w:br w:type="page"/>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A06EA9" w:rsidRDefault="0046259F" w:rsidP="0033316C">
            <w:pPr>
              <w:pStyle w:val="BodyText"/>
              <w:rPr>
                <w:b/>
                <w:bCs/>
              </w:rPr>
            </w:pPr>
            <w:r w:rsidRPr="00A06EA9">
              <w:rPr>
                <w:b/>
                <w:bCs/>
              </w:rPr>
              <w:lastRenderedPageBreak/>
              <w:t>Fold név</w:t>
            </w:r>
          </w:p>
        </w:tc>
        <w:tc>
          <w:tcPr>
            <w:tcW w:w="1954" w:type="dxa"/>
            <w:tcBorders>
              <w:top w:val="single" w:sz="12" w:space="0" w:color="auto"/>
              <w:bottom w:val="single" w:sz="12" w:space="0" w:color="auto"/>
            </w:tcBorders>
          </w:tcPr>
          <w:p w14:paraId="546EC071" w14:textId="77777777" w:rsidR="0046259F" w:rsidRPr="00A06EA9" w:rsidRDefault="0046259F" w:rsidP="0033316C">
            <w:pPr>
              <w:pStyle w:val="BodyText"/>
              <w:rPr>
                <w:b/>
                <w:bCs/>
              </w:rPr>
            </w:pPr>
            <w:r w:rsidRPr="00A06EA9">
              <w:rPr>
                <w:b/>
                <w:bCs/>
              </w:rPr>
              <w:t>Validációs veszteség</w:t>
            </w:r>
          </w:p>
        </w:tc>
        <w:tc>
          <w:tcPr>
            <w:tcW w:w="1984" w:type="dxa"/>
            <w:tcBorders>
              <w:top w:val="single" w:sz="12" w:space="0" w:color="auto"/>
              <w:bottom w:val="single" w:sz="12" w:space="0" w:color="auto"/>
            </w:tcBorders>
          </w:tcPr>
          <w:p w14:paraId="37D98884" w14:textId="77777777" w:rsidR="0046259F" w:rsidRPr="00A06EA9" w:rsidRDefault="0046259F" w:rsidP="0033316C">
            <w:pPr>
              <w:pStyle w:val="BodyText"/>
              <w:rPr>
                <w:b/>
                <w:bCs/>
              </w:rPr>
            </w:pPr>
            <w:r w:rsidRPr="00A06EA9">
              <w:rPr>
                <w:b/>
                <w:bCs/>
              </w:rPr>
              <w:t>Validációs pontosság</w:t>
            </w:r>
          </w:p>
        </w:tc>
        <w:tc>
          <w:tcPr>
            <w:tcW w:w="1653" w:type="dxa"/>
            <w:tcBorders>
              <w:top w:val="single" w:sz="12" w:space="0" w:color="auto"/>
              <w:bottom w:val="single" w:sz="12" w:space="0" w:color="auto"/>
            </w:tcBorders>
          </w:tcPr>
          <w:p w14:paraId="2F570526" w14:textId="650F76FE" w:rsidR="0046259F" w:rsidRPr="00A06EA9" w:rsidRDefault="0046259F" w:rsidP="0033316C">
            <w:pPr>
              <w:pStyle w:val="BodyText"/>
              <w:rPr>
                <w:b/>
                <w:bCs/>
              </w:rPr>
            </w:pPr>
            <w:r w:rsidRPr="00A06EA9">
              <w:rPr>
                <w:b/>
                <w:bCs/>
              </w:rPr>
              <w:t>Validációs F1</w:t>
            </w:r>
            <w:r w:rsidR="007E631D">
              <w:rPr>
                <w:b/>
                <w:bCs/>
              </w:rPr>
              <w:br/>
              <w:t>(</w:t>
            </w:r>
            <w:proofErr w:type="spellStart"/>
            <w:r w:rsidR="007E631D">
              <w:rPr>
                <w:b/>
                <w:bCs/>
              </w:rPr>
              <w:t>Macro</w:t>
            </w:r>
            <w:proofErr w:type="spellEnd"/>
            <w:r w:rsidR="007E631D">
              <w:rPr>
                <w:b/>
                <w:bCs/>
              </w:rPr>
              <w:t>)</w:t>
            </w:r>
          </w:p>
        </w:tc>
        <w:tc>
          <w:tcPr>
            <w:tcW w:w="1293" w:type="dxa"/>
            <w:tcBorders>
              <w:top w:val="single" w:sz="12" w:space="0" w:color="auto"/>
              <w:bottom w:val="single" w:sz="12" w:space="0" w:color="auto"/>
              <w:right w:val="single" w:sz="12" w:space="0" w:color="auto"/>
            </w:tcBorders>
          </w:tcPr>
          <w:p w14:paraId="386D4A70" w14:textId="01C80D9D" w:rsidR="0046259F" w:rsidRPr="00A06EA9" w:rsidRDefault="0046259F" w:rsidP="0033316C">
            <w:pPr>
              <w:pStyle w:val="BodyText"/>
              <w:rPr>
                <w:b/>
                <w:bCs/>
              </w:rPr>
            </w:pPr>
            <w:r w:rsidRPr="00A06EA9">
              <w:rPr>
                <w:b/>
                <w:bCs/>
              </w:rPr>
              <w:t>Teszt F1</w:t>
            </w:r>
            <w:r w:rsidR="007E631D">
              <w:rPr>
                <w:b/>
                <w:bCs/>
              </w:rPr>
              <w:br/>
              <w:t>(</w:t>
            </w:r>
            <w:proofErr w:type="spellStart"/>
            <w:r w:rsidR="007E631D">
              <w:rPr>
                <w:b/>
                <w:bCs/>
              </w:rPr>
              <w:t>Macro</w:t>
            </w:r>
            <w:proofErr w:type="spellEnd"/>
            <w:r w:rsidR="007E631D">
              <w:rPr>
                <w:b/>
                <w:bCs/>
              </w:rPr>
              <w:t>)</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0009FDE9" w:rsidR="0046259F" w:rsidRPr="00487F85" w:rsidRDefault="00BF6691" w:rsidP="0033316C">
            <w:pPr>
              <w:pStyle w:val="BodyText"/>
            </w:pPr>
            <w:r>
              <w:t>0</w:t>
            </w:r>
            <w:r w:rsidR="0046259F" w:rsidRPr="00487F85">
              <w:t>.9925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1742DE60" w14:textId="4A8D81C4" w:rsidR="00BF6691" w:rsidRDefault="0046259F" w:rsidP="007E198D">
      <w:pPr>
        <w:pStyle w:val="BodyText"/>
        <w:widowControl w:val="0"/>
        <w:numPr>
          <w:ilvl w:val="0"/>
          <w:numId w:val="24"/>
        </w:numPr>
        <w:suppressAutoHyphens/>
        <w:spacing w:before="120" w:line="240" w:lineRule="auto"/>
        <w:ind w:left="1066"/>
        <w:jc w:val="center"/>
      </w:pPr>
      <w:r w:rsidRPr="00487F85">
        <w:t>Táblázat: Végső modell eredményei</w:t>
      </w:r>
    </w:p>
    <w:p w14:paraId="517A0866" w14:textId="69C2FD2A" w:rsidR="00BF6691" w:rsidRPr="00BF6691" w:rsidRDefault="00BF6691" w:rsidP="00A06EA9">
      <w:pPr>
        <w:rPr>
          <w:lang w:val="en-HU" w:eastAsia="en-GB"/>
        </w:rPr>
      </w:pPr>
      <w:r w:rsidRPr="00BF6691">
        <w:rPr>
          <w:lang w:val="en-HU" w:eastAsia="en-GB"/>
        </w:rPr>
        <w:t>A validációs pontosság közel tökéletes értékeinél fontos megjegyezni, hogy multicímkés és erősen kiegyensúlyozatlan osztályozási feladatban ez a mutató félrevezető lehet.</w:t>
      </w:r>
      <w:r>
        <w:rPr>
          <w:lang w:val="en-HU" w:eastAsia="en-GB"/>
        </w:rPr>
        <w:t xml:space="preserve"> </w:t>
      </w:r>
      <w:r w:rsidRPr="00BF6691">
        <w:rPr>
          <w:lang w:val="en-HU" w:eastAsia="en-GB"/>
        </w:rPr>
        <w:t>A címkék túlnyomó többsége a minták nagy részében nincs jelen, ezért a negatív osztály helyes megtippelése már önmagában nagyon magas pontosságot eredményez.</w:t>
      </w:r>
    </w:p>
    <w:p w14:paraId="3C1FF446" w14:textId="5DC39633" w:rsidR="000A2C09" w:rsidRDefault="00BF6691" w:rsidP="00A06EA9">
      <w:r w:rsidRPr="00BF6691">
        <w:rPr>
          <w:lang w:val="en-HU" w:eastAsia="en-GB"/>
        </w:rPr>
        <w:t>Ezzel szemben a</w:t>
      </w:r>
      <w:r w:rsidR="007E631D">
        <w:rPr>
          <w:lang w:val="en-HU" w:eastAsia="en-GB"/>
        </w:rPr>
        <w:t xml:space="preserve"> macro </w:t>
      </w:r>
      <w:r w:rsidRPr="00BF6691">
        <w:rPr>
          <w:lang w:val="en-HU" w:eastAsia="en-GB"/>
        </w:rPr>
        <w:t>F1-érték a pozitív címkék felismerését méri, így reálisabban tükrözi a modell általánosítási képességét. A pontosság (~99%) és az F1-score (~0.66) közötti különbség ezért természetes következménye az osztályok erős aránytalanságának</w:t>
      </w:r>
      <w:r w:rsidR="000A2C09">
        <w:rPr>
          <w:lang w:val="en-HU" w:eastAsia="en-GB"/>
        </w:rPr>
        <w:t>.</w:t>
      </w:r>
    </w:p>
    <w:p w14:paraId="5C233E71" w14:textId="31E86964" w:rsidR="00BE499C" w:rsidRPr="000A2C09" w:rsidRDefault="00BE499C" w:rsidP="000A2C09">
      <w:pPr>
        <w:pStyle w:val="Heading2"/>
        <w:rPr>
          <w:lang w:val="en-HU" w:eastAsia="en-GB"/>
        </w:rPr>
      </w:pPr>
      <w:bookmarkStart w:id="16" w:name="_Toc216349906"/>
      <w:r>
        <w:t>3.3 Multimodális architektúra vizsgálata</w:t>
      </w:r>
      <w:bookmarkEnd w:id="16"/>
    </w:p>
    <w:p w14:paraId="237684A6" w14:textId="77777777" w:rsidR="00BE499C" w:rsidRPr="00BE499C" w:rsidRDefault="00BE499C" w:rsidP="00BE499C">
      <w:pPr>
        <w:rPr>
          <w:lang w:val="en-HU"/>
        </w:rPr>
      </w:pPr>
      <w:r w:rsidRPr="00BE499C">
        <w:rPr>
          <w:lang w:val="en-HU"/>
        </w:rPr>
        <w:t>A kutatás előrehaladtával a technológiai környezet gyors ütemben változott: a nagyméretű, multimodális nyelvi modellek (pl. GPT- és Gemini-alapú rendszerek) rövid időn belül olyan vizuális–nyelvi képességekre tettek szert, amelyek már a márkajelenlét felismerésének feladatára is alkalmassá tették őket. Mindez indokolttá tette annak vizsgálatát, hogy a klasszikus, CNN-alapú képosztályozó megközelítés mellett egy korszerű multimodális architektúra alkalmazása milyen előnyökkel járhat.</w:t>
      </w:r>
    </w:p>
    <w:p w14:paraId="14CB9B1D" w14:textId="77777777" w:rsidR="00BE499C" w:rsidRPr="00BE499C" w:rsidRDefault="00BE499C" w:rsidP="00BE499C">
      <w:pPr>
        <w:rPr>
          <w:lang w:val="en-HU"/>
        </w:rPr>
      </w:pPr>
      <w:r w:rsidRPr="00BE499C">
        <w:rPr>
          <w:lang w:val="en-HU"/>
        </w:rPr>
        <w:t xml:space="preserve">A teljes LMM-alapú feldolgozás azonban a rendelkezésre álló erőforrások és az ingyenes kvóták korlátai miatt nem volt megvalósítható. Emiatt olyan, nyíltan </w:t>
      </w:r>
      <w:r w:rsidRPr="00BE499C">
        <w:rPr>
          <w:lang w:val="en-HU"/>
        </w:rPr>
        <w:lastRenderedPageBreak/>
        <w:t>hozzáférhető és költséghatékony modellre volt szükség, amely reprezentálja a modern multimodális irányzat előnyeit. E szempontok alapján a CLIP (Contrastive Language–Image Pretraining) bizonyult megfelelő összehasonlítási alapnak: a modell nagy léptékű, szöveg–kép párokon végzett előtanítása és általánosító képessége lehetővé teszi, hogy a feladatban várhatóan robusztusabb teljesítményt nyújtson, így releváns alternatívát kínál a klasszikus CNN-ekhez képest.</w:t>
      </w:r>
    </w:p>
    <w:p w14:paraId="5D7A6ED2" w14:textId="77777777" w:rsidR="00BE499C" w:rsidRPr="00BE499C" w:rsidRDefault="00BE499C" w:rsidP="00BE499C">
      <w:pPr>
        <w:rPr>
          <w:lang w:val="en-HU"/>
        </w:rPr>
      </w:pPr>
      <w:r w:rsidRPr="00BE499C">
        <w:rPr>
          <w:lang w:val="en-HU"/>
        </w:rPr>
        <w:t xml:space="preserve">A CLIP-et korábban finomhangolási alapként már megvizsgáltam, azonban ebben a beállításban a teljesítménye elmaradt a ResNet-alapú modellekétől. A zero-shot módszertan alkalmazásakor azonban más kép rajzolódott ki: bár abszolút értelemben nem felülmúlta, de </w:t>
      </w:r>
      <w:r w:rsidRPr="00BE499C">
        <w:rPr>
          <w:b/>
          <w:bCs/>
          <w:lang w:val="en-HU"/>
        </w:rPr>
        <w:t>márkák közötti stabilitásban lényegesen felülmúlta</w:t>
      </w:r>
      <w:r w:rsidRPr="00BE499C">
        <w:rPr>
          <w:lang w:val="en-HU"/>
        </w:rPr>
        <w:t xml:space="preserve"> a finomhangolt CNN-eket. A CLIP előtanított, nyelvi fogalmakhoz kötött vizuális reprezentációi különösen robusztusnak bizonyultak a logók megjelenési variációival, takarásokkal vagy vizuális torzításokkal szemben, ami a márkamegjelenések nagymértékű heterogenitása mellett kulcsfontosságú.</w:t>
      </w:r>
    </w:p>
    <w:p w14:paraId="73BAD9EF" w14:textId="258D3721" w:rsidR="00BE499C" w:rsidRPr="000A2C09" w:rsidRDefault="00BE499C" w:rsidP="000A2C09">
      <w:pPr>
        <w:rPr>
          <w:lang w:val="en-HU"/>
        </w:rPr>
      </w:pPr>
      <w:r w:rsidRPr="00BE499C">
        <w:rPr>
          <w:lang w:val="en-HU"/>
        </w:rPr>
        <w:t>Ez a stabilitás</w:t>
      </w:r>
      <w:r w:rsidR="00AC03BB">
        <w:rPr>
          <w:lang w:val="en-HU"/>
        </w:rPr>
        <w:t xml:space="preserve">, </w:t>
      </w:r>
      <w:r w:rsidRPr="00BE499C">
        <w:rPr>
          <w:lang w:val="en-HU"/>
        </w:rPr>
        <w:t>valamint a multimodális tanulásból fakadó általánosító képesség</w:t>
      </w:r>
      <w:r w:rsidR="00AC03BB">
        <w:rPr>
          <w:lang w:val="en-HU"/>
        </w:rPr>
        <w:t xml:space="preserve"> </w:t>
      </w:r>
      <w:r w:rsidRPr="00BE499C">
        <w:rPr>
          <w:lang w:val="en-HU"/>
        </w:rPr>
        <w:t>végül indokolttá tette a saját CNN-alapú modell elvetését, és a CLIP zero-shot megközelítés alkalmazását a mémek márkaszintű osztályozásában. A multimodális architektúra így a vizuális komponens végső alapját képezte a további elemzésekben, mivel nagyobb megbízhatóságot biztosított minden vizsgált márka esetében.</w:t>
      </w:r>
    </w:p>
    <w:p w14:paraId="5F2D9B2B" w14:textId="030AA580" w:rsidR="0046259F" w:rsidRPr="00487F85" w:rsidRDefault="00717E8A" w:rsidP="007E198D">
      <w:pPr>
        <w:pStyle w:val="Heading2"/>
      </w:pPr>
      <w:bookmarkStart w:id="17" w:name="_Toc216349907"/>
      <w:r>
        <w:t>3</w:t>
      </w:r>
      <w:r w:rsidR="0046259F" w:rsidRPr="00487F85">
        <w:t>.</w:t>
      </w:r>
      <w:r w:rsidR="00BE499C">
        <w:t>4</w:t>
      </w:r>
      <w:r w:rsidR="0046259F" w:rsidRPr="00487F85">
        <w:t>. Karakterfelismerő modell fejlesztése</w:t>
      </w:r>
      <w:bookmarkEnd w:id="17"/>
    </w:p>
    <w:p w14:paraId="6EE143B0" w14:textId="1BFA6F12" w:rsidR="00AC03BB" w:rsidRPr="00AC03BB" w:rsidRDefault="00AC03BB" w:rsidP="00AC03BB">
      <w:pPr>
        <w:rPr>
          <w:lang w:val="en-HU"/>
        </w:rPr>
      </w:pPr>
      <w:r w:rsidRPr="00AC03BB">
        <w:rPr>
          <w:lang w:val="en-HU"/>
        </w:rPr>
        <w:t>A pipeline második fő eleme a karakterfelismerő modul, amely a képeken megjelenő szöveges tartalom</w:t>
      </w:r>
      <w:r>
        <w:rPr>
          <w:lang w:val="en-HU"/>
        </w:rPr>
        <w:t xml:space="preserve">, </w:t>
      </w:r>
      <w:r w:rsidRPr="00AC03BB">
        <w:rPr>
          <w:lang w:val="en-HU"/>
        </w:rPr>
        <w:t>különösen a márkanevek és az azokhoz kapcsolódó kifejezések</w:t>
      </w:r>
      <w:r>
        <w:rPr>
          <w:lang w:val="en-HU"/>
        </w:rPr>
        <w:t xml:space="preserve"> </w:t>
      </w:r>
      <w:r w:rsidRPr="00AC03BB">
        <w:rPr>
          <w:lang w:val="en-HU"/>
        </w:rPr>
        <w:t xml:space="preserve">azonosítását végzi. A szövegdetektáláshoz a </w:t>
      </w:r>
      <w:r w:rsidRPr="00AC03BB">
        <w:rPr>
          <w:i/>
          <w:iCs/>
          <w:lang w:val="en-HU"/>
        </w:rPr>
        <w:t>keras-ocr</w:t>
      </w:r>
      <w:r w:rsidRPr="00AC03BB">
        <w:rPr>
          <w:lang w:val="en-HU"/>
        </w:rPr>
        <w:t xml:space="preserve"> rendszert alkalmaztam, amely a képi szövegelemek lokalizálását és karakteralapú felismerését biztosítja. A modell által visszaadott szövegdobozok olvasási sorrendje nem garantált, ezért a további feldolgozás konzisztenciája érdekében a detektált elemeket sorstruktúrába rendeztem: először függőleges, majd a sorokon belül vízszintes igazítással.</w:t>
      </w:r>
      <w:r w:rsidR="00494F44">
        <w:rPr>
          <w:lang w:val="en-HU"/>
        </w:rPr>
        <w:fldChar w:fldCharType="begin"/>
      </w:r>
      <w:r w:rsidR="00494F44">
        <w:rPr>
          <w:lang w:val="en-HU"/>
        </w:rPr>
        <w:instrText xml:space="preserve"> REF _Ref216167413 \r \h </w:instrText>
      </w:r>
      <w:r w:rsidR="00494F44">
        <w:rPr>
          <w:lang w:val="en-HU"/>
        </w:rPr>
      </w:r>
      <w:r w:rsidR="00494F44">
        <w:rPr>
          <w:lang w:val="en-HU"/>
        </w:rPr>
        <w:fldChar w:fldCharType="separate"/>
      </w:r>
      <w:r w:rsidR="00C265DD">
        <w:rPr>
          <w:lang w:val="en-HU"/>
        </w:rPr>
        <w:t>[28]</w:t>
      </w:r>
      <w:r w:rsidR="00494F44">
        <w:rPr>
          <w:lang w:val="en-HU"/>
        </w:rPr>
        <w:fldChar w:fldCharType="end"/>
      </w:r>
    </w:p>
    <w:p w14:paraId="52EE9D5D" w14:textId="77777777" w:rsidR="00AC03BB" w:rsidRPr="00AC03BB" w:rsidRDefault="00AC03BB" w:rsidP="00AC03BB">
      <w:pPr>
        <w:rPr>
          <w:lang w:val="en-HU"/>
        </w:rPr>
      </w:pPr>
      <w:r w:rsidRPr="00AC03BB">
        <w:rPr>
          <w:lang w:val="en-HU"/>
        </w:rPr>
        <w:t>Az egységesített szövegfelismerési kimenet egy szabályalapú egyezésvizsgálati folyamatba kerül, amely a 2.2.3 fejezetben bemutatott márkanév- és aliaslistával veti össze a detektált kifejezéseket. Az egyezések alapján a rendszer a megfelelő márkákhoz rendeli a képet.</w:t>
      </w:r>
    </w:p>
    <w:p w14:paraId="0A0E0A6C" w14:textId="38F346FB" w:rsidR="005C10D7" w:rsidRPr="00C64CE6" w:rsidRDefault="00AC03BB" w:rsidP="007406F9">
      <w:pPr>
        <w:rPr>
          <w:lang w:val="en-US"/>
        </w:rPr>
      </w:pPr>
      <w:r w:rsidRPr="00AC03BB">
        <w:rPr>
          <w:lang w:val="en-HU"/>
        </w:rPr>
        <w:lastRenderedPageBreak/>
        <w:t>A szöveg kontextusfüggő, többértelmű eseteinek kezelésére</w:t>
      </w:r>
      <w:r>
        <w:rPr>
          <w:lang w:val="en-HU"/>
        </w:rPr>
        <w:t xml:space="preserve">, </w:t>
      </w:r>
      <w:r w:rsidRPr="00AC03BB">
        <w:rPr>
          <w:lang w:val="en-HU"/>
        </w:rPr>
        <w:t xml:space="preserve">például amikor egy kifejezés általános fogalomként és márkanévként is értelmezhető </w:t>
      </w:r>
      <w:r>
        <w:rPr>
          <w:lang w:val="en-HU"/>
        </w:rPr>
        <w:t xml:space="preserve"> </w:t>
      </w:r>
      <w:r w:rsidRPr="00AC03BB">
        <w:rPr>
          <w:lang w:val="en-HU"/>
        </w:rPr>
        <w:t>egy, a Groq platformon futó nagy nyelvi modell kerül bevonásra. Az LLM a mém teljes szövegkörnyezetét figyelembe véve dönt arról, hogy a detektált szó márkahivatkozásként értelmezhető-e. Ez a megközelítés támogatja a feladat többcímkés jellegét, mivel egyetlen képhez több releváns márka is hozzárendelhető</w:t>
      </w:r>
      <w:r w:rsidR="0046259F" w:rsidRPr="00487F85">
        <w:t>.</w:t>
      </w:r>
    </w:p>
    <w:p w14:paraId="3258EB6F" w14:textId="3B55836B" w:rsidR="00615BDC" w:rsidRDefault="00615BDC" w:rsidP="00615BDC">
      <w:pPr>
        <w:pStyle w:val="Heading1"/>
      </w:pPr>
      <w:bookmarkStart w:id="18" w:name="_Toc216349908"/>
      <w:r w:rsidRPr="00615BDC">
        <w:lastRenderedPageBreak/>
        <w:t xml:space="preserve">4. </w:t>
      </w:r>
      <w:r w:rsidR="001C6E5A">
        <w:t>E</w:t>
      </w:r>
      <w:r w:rsidRPr="00615BDC">
        <w:t>lemzés</w:t>
      </w:r>
      <w:bookmarkEnd w:id="18"/>
    </w:p>
    <w:p w14:paraId="40CF052B" w14:textId="4CB324DD" w:rsidR="0008745D" w:rsidRPr="00945301" w:rsidRDefault="00615BDC" w:rsidP="0008745D">
      <w:pPr>
        <w:pStyle w:val="Heading2"/>
      </w:pPr>
      <w:bookmarkStart w:id="19" w:name="_Toc216349909"/>
      <w:r w:rsidRPr="00615BDC">
        <w:t>4.1 Adatok előkészítése az elemzéshez</w:t>
      </w:r>
      <w:bookmarkEnd w:id="19"/>
    </w:p>
    <w:p w14:paraId="1E60CF9D" w14:textId="35DF8C5B" w:rsidR="00945301" w:rsidRPr="00945301" w:rsidRDefault="007427B2" w:rsidP="00945301">
      <w:r w:rsidRPr="007427B2">
        <w:t xml:space="preserve">A mémekhez kapcsolódó felhasználói aktivitást a </w:t>
      </w:r>
      <w:proofErr w:type="spellStart"/>
      <w:r w:rsidRPr="007427B2">
        <w:t>Reddit</w:t>
      </w:r>
      <w:proofErr w:type="spellEnd"/>
      <w:r w:rsidRPr="007427B2">
        <w:t xml:space="preserve">-posztok </w:t>
      </w:r>
      <w:proofErr w:type="spellStart"/>
      <w:r w:rsidRPr="007427B2">
        <w:rPr>
          <w:i/>
          <w:iCs/>
        </w:rPr>
        <w:t>score</w:t>
      </w:r>
      <w:proofErr w:type="spellEnd"/>
      <w:r w:rsidRPr="007427B2">
        <w:t xml:space="preserve"> értéke reprezentálja, amelyet az </w:t>
      </w:r>
      <w:proofErr w:type="spellStart"/>
      <w:r w:rsidRPr="007427B2">
        <w:t>upvote</w:t>
      </w:r>
      <w:proofErr w:type="spellEnd"/>
      <w:r w:rsidRPr="007427B2">
        <w:t>–</w:t>
      </w:r>
      <w:proofErr w:type="spellStart"/>
      <w:r w:rsidRPr="007427B2">
        <w:t>downvote</w:t>
      </w:r>
      <w:proofErr w:type="spellEnd"/>
      <w:r w:rsidRPr="007427B2">
        <w:t xml:space="preserve"> különbség ad meg. Mivel a </w:t>
      </w:r>
      <w:proofErr w:type="spellStart"/>
      <w:r w:rsidRPr="007427B2">
        <w:t>score</w:t>
      </w:r>
      <w:proofErr w:type="spellEnd"/>
      <w:r w:rsidRPr="007427B2">
        <w:t xml:space="preserve"> negatív értéket is felvehet, az elemzési lépések során a negatív tartomány torzító hatásának elkerülése érdekében a változó alsó korlátját nullára vágtam. A </w:t>
      </w:r>
      <w:proofErr w:type="spellStart"/>
      <w:r w:rsidRPr="007427B2">
        <w:t>clip</w:t>
      </w:r>
      <w:proofErr w:type="spellEnd"/>
      <w:r w:rsidRPr="007427B2">
        <w:t>(</w:t>
      </w:r>
      <w:proofErr w:type="spellStart"/>
      <w:r w:rsidRPr="007427B2">
        <w:t>lower</w:t>
      </w:r>
      <w:proofErr w:type="spellEnd"/>
      <w:r w:rsidRPr="007427B2">
        <w:t>=0) művelet biztosítja, hogy a logaritmikus transzformáció ne eredményezzen hibát, és a kis mértékű negatív aktivitás ne befolyásolja aránytalanul a skálát. Az np.log1p(x) függvény alkalmazása</w:t>
      </w:r>
      <w:r w:rsidR="00576773">
        <w:t xml:space="preserve"> (a</w:t>
      </w:r>
      <w:r w:rsidRPr="007427B2">
        <w:t xml:space="preserve">mely a </w:t>
      </w:r>
      <w:proofErr w:type="gramStart"/>
      <w:r w:rsidRPr="007427B2">
        <w:t>log(</w:t>
      </w:r>
      <w:proofErr w:type="gramEnd"/>
      <w:r w:rsidRPr="007427B2">
        <w:t>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 xml:space="preserve">A cikkekből származó </w:t>
      </w:r>
      <w:proofErr w:type="spellStart"/>
      <w:r w:rsidRPr="007427B2">
        <w:t>sentiment</w:t>
      </w:r>
      <w:proofErr w:type="spellEnd"/>
      <w:r w:rsidRPr="007427B2">
        <w:t xml:space="preserve">-értékek meghatározása során kizárólag azok a mondatok kerültek elemzésbe, amelyek az adott márkanevet vagy annak valamely alternatív elnevezését tartalmazták. Ez a megközelítés biztosítja, hogy a számított </w:t>
      </w:r>
      <w:proofErr w:type="spellStart"/>
      <w:r w:rsidRPr="007427B2">
        <w:t>sentiment</w:t>
      </w:r>
      <w:proofErr w:type="spellEnd"/>
      <w:r w:rsidRPr="007427B2">
        <w:t xml:space="preserve"> valóban a vizsgált márkához kapcsolódjon, és ne befolyásolják a cikk egyéb, témától független tartalmi elemei. A márka- és </w:t>
      </w:r>
      <w:proofErr w:type="spellStart"/>
      <w:r w:rsidRPr="007427B2">
        <w:t>aliaslista</w:t>
      </w:r>
      <w:proofErr w:type="spellEnd"/>
      <w:r w:rsidRPr="007427B2">
        <w:t xml:space="preserve"> ilyen értelemben szűrőfunkciót tölt be, növelve a </w:t>
      </w:r>
      <w:proofErr w:type="spellStart"/>
      <w:r w:rsidRPr="007427B2">
        <w:t>sentiment</w:t>
      </w:r>
      <w:proofErr w:type="spellEnd"/>
      <w:r w:rsidRPr="007427B2">
        <w: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 xml:space="preserve">A képekről OCR-rel kinyert szövegek </w:t>
      </w:r>
      <w:proofErr w:type="spellStart"/>
      <w:r w:rsidRPr="007427B2">
        <w:t>sentimentjét</w:t>
      </w:r>
      <w:proofErr w:type="spellEnd"/>
      <w:r w:rsidRPr="007427B2">
        <w:t xml:space="preserve"> a </w:t>
      </w:r>
      <w:proofErr w:type="spellStart"/>
      <w:r w:rsidRPr="007427B2">
        <w:t>FinBERT</w:t>
      </w:r>
      <w:proofErr w:type="spellEnd"/>
      <w:r w:rsidRPr="007427B2">
        <w:t xml:space="preserve"> modell segítségével határoztam meg, amely pénzügyi és általános kontextusban is pontos osztályozást biztosít.</w:t>
      </w:r>
      <w:r>
        <w:t xml:space="preserve"> </w:t>
      </w:r>
      <w:r w:rsidRPr="007427B2">
        <w:t xml:space="preserve">A vizuális tartalom érzelmi irányultságának becslésére egy CLIP-alapú </w:t>
      </w:r>
      <w:proofErr w:type="spellStart"/>
      <w:r w:rsidRPr="007427B2">
        <w:t>zero-shot</w:t>
      </w:r>
      <w:proofErr w:type="spellEnd"/>
      <w:r w:rsidRPr="007427B2">
        <w:t xml:space="preserve"> megközelítést alkalmaztam, amely a „a </w:t>
      </w:r>
      <w:proofErr w:type="spellStart"/>
      <w:r w:rsidRPr="007427B2">
        <w:t>positive</w:t>
      </w:r>
      <w:proofErr w:type="spellEnd"/>
      <w:r w:rsidRPr="007427B2">
        <w:t xml:space="preserve"> meme” és „a </w:t>
      </w:r>
      <w:proofErr w:type="spellStart"/>
      <w:r w:rsidRPr="007427B2">
        <w:t>negative</w:t>
      </w:r>
      <w:proofErr w:type="spellEnd"/>
      <w:r w:rsidRPr="007427B2">
        <w:t xml:space="preserve"> meme” </w:t>
      </w:r>
      <w:proofErr w:type="spellStart"/>
      <w:r w:rsidRPr="007427B2">
        <w:t>promptokhoz</w:t>
      </w:r>
      <w:proofErr w:type="spellEnd"/>
      <w:r w:rsidRPr="007427B2">
        <w:t xml:space="preserve"> való hasonlóság alapján rendelt </w:t>
      </w:r>
      <w:proofErr w:type="spellStart"/>
      <w:r w:rsidRPr="007427B2">
        <w:t>sentiment</w:t>
      </w:r>
      <w:proofErr w:type="spellEnd"/>
      <w:r w:rsidRPr="007427B2">
        <w:t>-értéket a képekhez.</w:t>
      </w:r>
      <w:r>
        <w:t xml:space="preserve"> </w:t>
      </w:r>
      <w:r w:rsidRPr="007427B2">
        <w:t xml:space="preserve">A két forrás kombinált alkalmazása lehetővé teszi, hogy a mémek verbális és vizuális aspektusai egyaránt hozzájáruljanak a végső </w:t>
      </w:r>
      <w:proofErr w:type="spellStart"/>
      <w:r w:rsidRPr="007427B2">
        <w:t>sentiment</w:t>
      </w:r>
      <w:proofErr w:type="spellEnd"/>
      <w:r w:rsidRPr="007427B2">
        <w:t>-mutatóhoz, ami különösen indokolt egy olyan médium esetében, ahol a jelentés gyakran a kép és szöveg együtteséből áll elő.</w:t>
      </w:r>
    </w:p>
    <w:p w14:paraId="0B0D2365" w14:textId="7E186D65" w:rsidR="00334C12" w:rsidRDefault="00334C12" w:rsidP="00670CDD">
      <w:r>
        <w:t xml:space="preserve">A jellemzők teljes listája </w:t>
      </w:r>
      <w:r w:rsidR="00913CC2">
        <w:t xml:space="preserve">a függelékben </w:t>
      </w:r>
      <w:r w:rsidR="00A543A3">
        <w:t>található (</w:t>
      </w:r>
      <w:r w:rsidR="00A543A3">
        <w:fldChar w:fldCharType="begin"/>
      </w:r>
      <w:r w:rsidR="00A543A3">
        <w:instrText xml:space="preserve"> REF _Ref216291060 \h </w:instrText>
      </w:r>
      <w:r w:rsidR="00A543A3">
        <w:fldChar w:fldCharType="separate"/>
      </w:r>
      <w:r w:rsidR="00C265DD">
        <w:t>5.3 Jellemzők listája</w:t>
      </w:r>
      <w:r w:rsidR="00A543A3">
        <w:fldChar w:fldCharType="end"/>
      </w:r>
      <w:r w:rsidR="00913CC2">
        <w:t>).</w:t>
      </w:r>
    </w:p>
    <w:p w14:paraId="5626C09B" w14:textId="60A59963" w:rsidR="00230DEE" w:rsidRPr="00230DEE" w:rsidRDefault="00230DEE" w:rsidP="00230DEE">
      <w:pPr>
        <w:pStyle w:val="Heading2"/>
      </w:pPr>
      <w:bookmarkStart w:id="20" w:name="_Toc216349910"/>
      <w:r w:rsidRPr="00615BDC">
        <w:t>4.2 Leíró statisztikák és vizualizációk</w:t>
      </w:r>
      <w:bookmarkEnd w:id="20"/>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w:t>
      </w:r>
      <w:r>
        <w:lastRenderedPageBreak/>
        <w:t>adatbázist, miközben a legtöbb márkához viszonylag kevés megfigyelés tartozik. Ez 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3E345181" w:rsidR="0008745D" w:rsidRDefault="00DC43A2" w:rsidP="0008745D">
      <w:pPr>
        <w:keepNext/>
        <w:ind w:firstLine="0"/>
        <w:jc w:val="center"/>
      </w:pPr>
      <w:r w:rsidRPr="00DC43A2">
        <w:rPr>
          <w:noProof/>
        </w:rPr>
        <w:drawing>
          <wp:inline distT="0" distB="0" distL="0" distR="0" wp14:anchorId="782798A1" wp14:editId="519A6CA8">
            <wp:extent cx="5663795" cy="1778000"/>
            <wp:effectExtent l="0" t="0" r="635" b="0"/>
            <wp:docPr id="1650597010" name="Picture 1" descr="A blue and black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7010" name="Picture 1" descr="A blue and black squares with black text&#10;&#10;AI-generated content may be incorrect."/>
                    <pic:cNvPicPr/>
                  </pic:nvPicPr>
                  <pic:blipFill>
                    <a:blip r:embed="rId14"/>
                    <a:stretch>
                      <a:fillRect/>
                    </a:stretch>
                  </pic:blipFill>
                  <pic:spPr>
                    <a:xfrm>
                      <a:off x="0" y="0"/>
                      <a:ext cx="5703066" cy="1790328"/>
                    </a:xfrm>
                    <a:prstGeom prst="rect">
                      <a:avLst/>
                    </a:prstGeom>
                  </pic:spPr>
                </pic:pic>
              </a:graphicData>
            </a:graphic>
          </wp:inline>
        </w:drawing>
      </w:r>
    </w:p>
    <w:p w14:paraId="1E1F722C" w14:textId="2008A0A2" w:rsidR="0008745D" w:rsidRDefault="004B5DDF" w:rsidP="004502AD">
      <w:pPr>
        <w:pStyle w:val="Caption"/>
      </w:pPr>
      <w:fldSimple w:instr=" SEQ ábra \* ARABIC ">
        <w:r w:rsidR="00C265DD">
          <w:rPr>
            <w:noProof/>
          </w:rPr>
          <w:t>2</w:t>
        </w:r>
      </w:fldSimple>
      <w:r w:rsidR="004502AD">
        <w:rPr>
          <w:noProof/>
        </w:rPr>
        <w:t>. ábra</w:t>
      </w:r>
      <w:r w:rsidR="0008745D">
        <w:t xml:space="preserve"> Márkák cikkszám eloszlása</w:t>
      </w:r>
    </w:p>
    <w:p w14:paraId="00A83D2C" w14:textId="72FF098E" w:rsidR="0008745D" w:rsidRDefault="00DC43A2" w:rsidP="0008745D">
      <w:pPr>
        <w:keepNext/>
        <w:ind w:firstLine="0"/>
      </w:pPr>
      <w:r w:rsidRPr="00DC43A2">
        <w:rPr>
          <w:noProof/>
        </w:rPr>
        <w:drawing>
          <wp:inline distT="0" distB="0" distL="0" distR="0" wp14:anchorId="3D1E8705" wp14:editId="66D9EE5E">
            <wp:extent cx="5737058" cy="1625600"/>
            <wp:effectExtent l="0" t="0" r="3810" b="0"/>
            <wp:docPr id="925795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5564" name="Picture 1" descr="A screenshot of a computer&#10;&#10;AI-generated content may be incorrect."/>
                    <pic:cNvPicPr/>
                  </pic:nvPicPr>
                  <pic:blipFill>
                    <a:blip r:embed="rId15"/>
                    <a:stretch>
                      <a:fillRect/>
                    </a:stretch>
                  </pic:blipFill>
                  <pic:spPr>
                    <a:xfrm>
                      <a:off x="0" y="0"/>
                      <a:ext cx="5844213" cy="1655962"/>
                    </a:xfrm>
                    <a:prstGeom prst="rect">
                      <a:avLst/>
                    </a:prstGeom>
                  </pic:spPr>
                </pic:pic>
              </a:graphicData>
            </a:graphic>
          </wp:inline>
        </w:drawing>
      </w:r>
    </w:p>
    <w:p w14:paraId="3D174147" w14:textId="0D736CF5" w:rsidR="007E198D" w:rsidRPr="008E4083" w:rsidRDefault="004502AD" w:rsidP="004502AD">
      <w:pPr>
        <w:pStyle w:val="Caption"/>
      </w:pPr>
      <w:r>
        <w:t>4. ábra</w:t>
      </w:r>
      <w:r w:rsidR="0008745D">
        <w:t xml:space="preserve"> Márkák mémszám eloszlása</w:t>
      </w:r>
    </w:p>
    <w:p w14:paraId="454049E0" w14:textId="3D1660F7" w:rsidR="00615BDC" w:rsidRDefault="00615BDC" w:rsidP="00765B7F">
      <w:pPr>
        <w:pStyle w:val="Heading3"/>
        <w:numPr>
          <w:ilvl w:val="0"/>
          <w:numId w:val="0"/>
        </w:numPr>
      </w:pPr>
      <w:bookmarkStart w:id="21" w:name="_Toc216349911"/>
      <w:r w:rsidRPr="00615BDC">
        <w:t xml:space="preserve">4.2.1 Heti </w:t>
      </w:r>
      <w:proofErr w:type="spellStart"/>
      <w:r w:rsidRPr="00615BDC">
        <w:t>memeszám</w:t>
      </w:r>
      <w:proofErr w:type="spellEnd"/>
      <w:r w:rsidRPr="00615BDC">
        <w:t xml:space="preserve"> és </w:t>
      </w:r>
      <w:r w:rsidR="002F1E47">
        <w:t>hír-</w:t>
      </w:r>
      <w:proofErr w:type="spellStart"/>
      <w:r w:rsidR="002F1E47">
        <w:t>sentiment</w:t>
      </w:r>
      <w:proofErr w:type="spellEnd"/>
      <w:r w:rsidRPr="00615BDC">
        <w:t xml:space="preserve"> idődiagramok</w:t>
      </w:r>
      <w:bookmarkEnd w:id="21"/>
    </w:p>
    <w:p w14:paraId="1EEFF757" w14:textId="7B35219A" w:rsidR="00762508" w:rsidRDefault="00F8354E" w:rsidP="00F8354E">
      <w:r w:rsidRPr="00D548A9">
        <w:rPr>
          <w:lang w:val="en-HU"/>
        </w:rPr>
        <w:t xml:space="preserve">Az idődiagramok célja annak feltárása, hogy a márkákkal kapcsolatos médiamegjelenések, illetve a cikkekből származó </w:t>
      </w:r>
      <w:r w:rsidR="002F1E47">
        <w:rPr>
          <w:lang w:val="en-HU"/>
        </w:rPr>
        <w:t>hír-sentiment</w:t>
      </w:r>
      <w:r w:rsidRPr="00D548A9">
        <w:rPr>
          <w:lang w:val="en-HU"/>
        </w:rPr>
        <w:t xml:space="preserve"> időben mennyiben mozognak együtt a mémaktivitással. </w:t>
      </w:r>
      <w:r w:rsidRPr="00F8354E">
        <w:t>Ennek megfelelően a vizsgálat az alábbi hipotézisekre fókuszál</w:t>
      </w:r>
      <w:r w:rsidR="00762508">
        <w:t>.</w:t>
      </w:r>
    </w:p>
    <w:p w14:paraId="6BF66A3D" w14:textId="613107AE" w:rsidR="00762508" w:rsidRPr="004E54C5" w:rsidRDefault="00F8354E" w:rsidP="004E54C5">
      <w:pPr>
        <w:pStyle w:val="ListParagraph"/>
        <w:numPr>
          <w:ilvl w:val="0"/>
          <w:numId w:val="41"/>
        </w:numPr>
        <w:rPr>
          <w:lang w:val="en-US"/>
        </w:rPr>
      </w:pPr>
      <w:r w:rsidRPr="00F8354E">
        <w:t>(</w:t>
      </w:r>
      <w:r w:rsidR="00762508">
        <w:t>H</w:t>
      </w:r>
      <w:r w:rsidRPr="00F8354E">
        <w:t>1) a médiamegjelenések és a mémvolumen együtt változik</w:t>
      </w:r>
      <w:r w:rsidR="00762508" w:rsidRPr="004E54C5">
        <w:rPr>
          <w:lang w:val="en-US"/>
        </w:rPr>
        <w:t>;</w:t>
      </w:r>
    </w:p>
    <w:p w14:paraId="411060C3" w14:textId="186B7C0A" w:rsidR="004E54C5" w:rsidRDefault="00F8354E" w:rsidP="004E54C5">
      <w:pPr>
        <w:pStyle w:val="ListParagraph"/>
        <w:numPr>
          <w:ilvl w:val="0"/>
          <w:numId w:val="41"/>
        </w:numPr>
      </w:pPr>
      <w:r w:rsidRPr="00F8354E">
        <w:t>(</w:t>
      </w:r>
      <w:r w:rsidR="00762508">
        <w:t>H</w:t>
      </w:r>
      <w:r w:rsidRPr="00F8354E">
        <w:t xml:space="preserve">2) a </w:t>
      </w:r>
      <w:r w:rsidR="00762508">
        <w:t xml:space="preserve">mémeknél hirtelenebb változások </w:t>
      </w:r>
      <w:r w:rsidR="004E54C5">
        <w:t>vannak,</w:t>
      </w:r>
      <w:r w:rsidR="00762508">
        <w:t xml:space="preserve"> mint a cikkeknél</w:t>
      </w:r>
      <w:r>
        <w:t xml:space="preserve">  </w:t>
      </w:r>
    </w:p>
    <w:p w14:paraId="33C94652" w14:textId="6423340A" w:rsidR="009D0082" w:rsidRDefault="00D548A9" w:rsidP="004E54C5">
      <w:r w:rsidRPr="00D548A9">
        <w:lastRenderedPageBreak/>
        <w:t xml:space="preserve">A 6–7. ábrák a heti </w:t>
      </w:r>
      <w:proofErr w:type="spellStart"/>
      <w:r w:rsidRPr="00D548A9">
        <w:t>memeszám</w:t>
      </w:r>
      <w:proofErr w:type="spellEnd"/>
      <w:r w:rsidRPr="00D548A9">
        <w:t xml:space="preserve">, a médiamegjelenések (NYT cikkek száma) és a </w:t>
      </w:r>
      <w:r w:rsidR="002F1E47">
        <w:t>hír-</w:t>
      </w:r>
      <w:proofErr w:type="spellStart"/>
      <w:r w:rsidR="002F1E47">
        <w:t>sentiment</w:t>
      </w:r>
      <w:proofErr w:type="spellEnd"/>
      <w:r w:rsidRPr="00D548A9">
        <w:t xml:space="preserve">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w:t>
      </w:r>
      <w:proofErr w:type="spellStart"/>
      <w:r w:rsidR="009D0082">
        <w:t>sentiment</w:t>
      </w:r>
      <w:proofErr w:type="spellEnd"/>
      <w:r w:rsidR="009D0082">
        <w:t xml:space="preserve"> </w:t>
      </w:r>
      <w:proofErr w:type="spellStart"/>
      <w:r w:rsidR="009D0082">
        <w:t>score</w:t>
      </w:r>
      <w:proofErr w:type="spellEnd"/>
      <w:r w:rsidR="009D0082">
        <w:t xml:space="preserve">, illetve standardizált </w:t>
      </w:r>
      <w:proofErr w:type="spellStart"/>
      <w:r w:rsidR="009D0082">
        <w:t>memeszám</w:t>
      </w:r>
      <w:proofErr w:type="spellEnd"/>
      <w:r w:rsidR="009D0082">
        <w:t xml:space="preserve"> (z-</w:t>
      </w:r>
      <w:proofErr w:type="spellStart"/>
      <w:r w:rsidR="009D0082">
        <w:t>score</w:t>
      </w:r>
      <w:proofErr w:type="spellEnd"/>
      <w:r w:rsidR="009D0082">
        <w:t xml:space="preserve">) idősorainak összevetésével állítottam elő, a simítást 4 hetes gördülő átlag biztosította. </w:t>
      </w:r>
    </w:p>
    <w:p w14:paraId="0BE70685" w14:textId="7B93F392" w:rsidR="00376287" w:rsidRPr="00376287" w:rsidRDefault="00D548A9" w:rsidP="00376287">
      <w:r>
        <w:t xml:space="preserve"> </w:t>
      </w:r>
      <w:r w:rsidR="00230DEE">
        <w:t xml:space="preserve">A további </w:t>
      </w:r>
      <w:r>
        <w:t>tizennyolc</w:t>
      </w:r>
      <w:r w:rsidR="00230DEE">
        <w:t>, legnagyobb cikkszámú márkára vonatkozó idősorokat a Függelék tartalmazza (</w:t>
      </w:r>
      <w:r w:rsidR="00A543A3">
        <w:fldChar w:fldCharType="begin"/>
      </w:r>
      <w:r w:rsidR="00A543A3">
        <w:instrText xml:space="preserve"> REF _Ref216291211 \h </w:instrText>
      </w:r>
      <w:r w:rsidR="00A543A3">
        <w:fldChar w:fldCharType="separate"/>
      </w:r>
      <w:r w:rsidR="00C265DD">
        <w:t xml:space="preserve">5.4 </w:t>
      </w:r>
      <w:r w:rsidR="00C265DD" w:rsidRPr="00615BDC">
        <w:t xml:space="preserve">Heti </w:t>
      </w:r>
      <w:proofErr w:type="spellStart"/>
      <w:r w:rsidR="00C265DD" w:rsidRPr="00615BDC">
        <w:t>memeszám</w:t>
      </w:r>
      <w:proofErr w:type="spellEnd"/>
      <w:r w:rsidR="00C265DD" w:rsidRPr="00615BDC">
        <w:t xml:space="preserve"> és </w:t>
      </w:r>
      <w:r w:rsidR="00C265DD">
        <w:t>hír-</w:t>
      </w:r>
      <w:proofErr w:type="spellStart"/>
      <w:r w:rsidR="00C265DD">
        <w:t>sentiment</w:t>
      </w:r>
      <w:proofErr w:type="spellEnd"/>
      <w:r w:rsidR="00C265DD" w:rsidRPr="00615BDC">
        <w:t xml:space="preserve"> idődiagramok</w:t>
      </w:r>
      <w:r w:rsidR="00A543A3">
        <w:fldChar w:fldCharType="end"/>
      </w:r>
      <w:r w:rsidR="00230DEE">
        <w:t>).</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6"/>
                    <a:stretch>
                      <a:fillRect/>
                    </a:stretch>
                  </pic:blipFill>
                  <pic:spPr>
                    <a:xfrm>
                      <a:off x="0" y="0"/>
                      <a:ext cx="5400000" cy="1800000"/>
                    </a:xfrm>
                    <a:prstGeom prst="rect">
                      <a:avLst/>
                    </a:prstGeom>
                  </pic:spPr>
                </pic:pic>
              </a:graphicData>
            </a:graphic>
          </wp:inline>
        </w:drawing>
      </w:r>
    </w:p>
    <w:p w14:paraId="7EE8FFD9" w14:textId="774AC540" w:rsidR="007E198D" w:rsidRDefault="004B5DDF" w:rsidP="004502AD">
      <w:pPr>
        <w:pStyle w:val="Caption"/>
      </w:pPr>
      <w:fldSimple w:instr=" SEQ ábra \* ARABIC ">
        <w:r w:rsidR="00C265DD">
          <w:rPr>
            <w:noProof/>
          </w:rPr>
          <w:t>3</w:t>
        </w:r>
      </w:fldSimple>
      <w:r w:rsidR="004502AD">
        <w:rPr>
          <w:noProof/>
        </w:rPr>
        <w:t>. ábra</w:t>
      </w:r>
      <w:r w:rsidR="0008745D">
        <w:t xml:space="preserve"> </w:t>
      </w:r>
      <w:proofErr w:type="spellStart"/>
      <w:r w:rsidR="00230DEE">
        <w:t>Netlix</w:t>
      </w:r>
      <w:proofErr w:type="spellEnd"/>
      <w:r w:rsidR="0008745D"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7"/>
                    <a:stretch>
                      <a:fillRect/>
                    </a:stretch>
                  </pic:blipFill>
                  <pic:spPr>
                    <a:xfrm>
                      <a:off x="0" y="0"/>
                      <a:ext cx="5400000" cy="1800000"/>
                    </a:xfrm>
                    <a:prstGeom prst="rect">
                      <a:avLst/>
                    </a:prstGeom>
                  </pic:spPr>
                </pic:pic>
              </a:graphicData>
            </a:graphic>
          </wp:inline>
        </w:drawing>
      </w:r>
    </w:p>
    <w:p w14:paraId="3D0534F2" w14:textId="30919636" w:rsidR="00230DEE" w:rsidRDefault="004B5DDF" w:rsidP="004502AD">
      <w:pPr>
        <w:pStyle w:val="Caption"/>
        <w:rPr>
          <w:noProof/>
        </w:rPr>
      </w:pPr>
      <w:fldSimple w:instr=" SEQ ábra \* ARABIC ">
        <w:r w:rsidR="00C265DD">
          <w:rPr>
            <w:noProof/>
          </w:rPr>
          <w:t>4</w:t>
        </w:r>
      </w:fldSimple>
      <w:r w:rsidR="004502AD">
        <w:rPr>
          <w:noProof/>
        </w:rPr>
        <w:t>. ábra</w:t>
      </w:r>
      <w:r w:rsidR="00230DEE">
        <w:t xml:space="preserve"> </w:t>
      </w:r>
      <w:proofErr w:type="spellStart"/>
      <w:r w:rsidR="00230DEE">
        <w:t>Netflix</w:t>
      </w:r>
      <w:proofErr w:type="spellEnd"/>
      <w:r w:rsidR="00230DEE">
        <w:t xml:space="preserve"> mém-</w:t>
      </w:r>
      <w:proofErr w:type="spellStart"/>
      <w:r w:rsidR="00230DEE">
        <w:t>sentiment</w:t>
      </w:r>
      <w:proofErr w:type="spellEnd"/>
      <w:r w:rsidR="00230DEE">
        <w:rPr>
          <w:noProof/>
        </w:rPr>
        <w:t xml:space="preserve"> idődiagram</w:t>
      </w:r>
    </w:p>
    <w:p w14:paraId="219CE3DC" w14:textId="0975D8F5" w:rsidR="00762508" w:rsidRDefault="009D0082" w:rsidP="009D0082">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w:t>
      </w:r>
      <w:r w:rsidR="00762508">
        <w:rPr>
          <w:lang w:val="en-HU"/>
        </w:rPr>
        <w:t>, a</w:t>
      </w:r>
      <w:r w:rsidR="00762508">
        <w:t xml:space="preserve">mi a korábbi hipotézisek közül az </w:t>
      </w:r>
      <w:r w:rsidR="009737CE" w:rsidRPr="00762508">
        <w:rPr>
          <w:rStyle w:val="Emphasis"/>
          <w:i w:val="0"/>
          <w:iCs w:val="0"/>
        </w:rPr>
        <w:t>együtt mozgásra</w:t>
      </w:r>
      <w:r w:rsidR="00762508">
        <w:t xml:space="preserve"> (H1) vonatkozót nem támasztja alá. </w:t>
      </w:r>
    </w:p>
    <w:p w14:paraId="6C66FDAC" w14:textId="470AEBFF" w:rsidR="00762508" w:rsidRDefault="009D0082" w:rsidP="00762508">
      <w:pPr>
        <w:rPr>
          <w:lang w:val="en-HU"/>
        </w:rPr>
      </w:pPr>
      <w:r w:rsidRPr="009D0082">
        <w:rPr>
          <w:lang w:val="en-HU"/>
        </w:rPr>
        <w:t xml:space="preserve">A memeszám jellemzően </w:t>
      </w:r>
      <w:r w:rsidRPr="009D0082">
        <w:rPr>
          <w:b/>
          <w:bCs/>
          <w:lang w:val="en-HU"/>
        </w:rPr>
        <w:t>epizodikus szerkezetű</w:t>
      </w:r>
      <w:r w:rsidRPr="009D0082">
        <w:rPr>
          <w:lang w:val="en-HU"/>
        </w:rPr>
        <w:t xml:space="preserve">, amelyet hirtelen kiugrások és hosszabb csendes időszakok váltakozása jellemez. Ez a mintázat arra utal, hogy a mémtermelés inkább virális közösségi eseményekhez, semmint a hírciklus intenzitásához </w:t>
      </w:r>
      <w:r w:rsidRPr="009D0082">
        <w:rPr>
          <w:lang w:val="en-HU"/>
        </w:rPr>
        <w:lastRenderedPageBreak/>
        <w:t>igazodik.</w:t>
      </w:r>
      <w:r w:rsidR="00762508">
        <w:rPr>
          <w:lang w:val="en-HU"/>
        </w:rPr>
        <w:t xml:space="preserve"> </w:t>
      </w: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w:t>
      </w:r>
      <w:r w:rsidR="00335F06">
        <w:rPr>
          <w:lang w:val="en-HU"/>
        </w:rPr>
        <w:t>zhet</w:t>
      </w:r>
      <w:r w:rsidRPr="009D0082">
        <w:rPr>
          <w:lang w:val="en-HU"/>
        </w:rPr>
        <w:t>nek</w:t>
      </w:r>
      <w:r w:rsidR="00762508">
        <w:rPr>
          <w:lang w:val="en-HU"/>
        </w:rPr>
        <w:t>. Ezek alátámasztják H2-t.</w:t>
      </w:r>
    </w:p>
    <w:p w14:paraId="26FC1230" w14:textId="6688DDE9" w:rsidR="009D0082" w:rsidRPr="009D0082" w:rsidRDefault="009D0082" w:rsidP="00762508">
      <w:pPr>
        <w:rPr>
          <w:lang w:val="en-HU"/>
        </w:rPr>
      </w:pPr>
      <w:r w:rsidRPr="009D0082">
        <w:rPr>
          <w:lang w:val="en-HU"/>
        </w:rPr>
        <w:t xml:space="preserve">A </w:t>
      </w:r>
      <w:r w:rsidR="002F1E47">
        <w:rPr>
          <w:lang w:val="en-HU"/>
        </w:rPr>
        <w:t>hír-sentiment</w:t>
      </w:r>
      <w:r w:rsidRPr="009D0082">
        <w:rPr>
          <w:lang w:val="en-HU"/>
        </w:rPr>
        <w:t xml:space="preserve"> szintén alacsony volatilitású, szűk tartományban változik; a sentiment rövid távú elmozdulásai nem követik a mémaktivitás hirtelen kilengéseit.</w:t>
      </w:r>
      <w:r w:rsidR="004E54C5">
        <w:rPr>
          <w:lang w:val="en-HU"/>
        </w:rPr>
        <w:t xml:space="preserve"> </w:t>
      </w:r>
      <w:r w:rsidRPr="009D0082">
        <w:rPr>
          <w:lang w:val="en-HU"/>
        </w:rPr>
        <w:t xml:space="preserve">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2" w:name="_Toc216349912"/>
      <w:r w:rsidRPr="00615BDC">
        <w:t>4.2.2 Korrelációs mátrix</w:t>
      </w:r>
      <w:r w:rsidR="00EF1A44">
        <w:t>ok</w:t>
      </w:r>
      <w:bookmarkEnd w:id="22"/>
    </w:p>
    <w:p w14:paraId="04298DB2" w14:textId="7720C097" w:rsidR="004E54C5" w:rsidRDefault="004E54C5" w:rsidP="004E54C5">
      <w:pPr>
        <w:rPr>
          <w:lang w:val="en-HU"/>
        </w:rPr>
      </w:pPr>
      <w:r w:rsidRPr="004E54C5">
        <w:rPr>
          <w:lang w:val="en-HU"/>
        </w:rPr>
        <w:t>A korrelációs mátrixok elemzésének célja, hogy számszerűen is megvizsgáljuk, mutatkozik-e bármilyen lineáris kapcsolat a híralapú változók és a mémaktivitási mutatók között. Ennek megfelelően az alábbi hipotézisekre fókuszál a vizsgálat:</w:t>
      </w:r>
    </w:p>
    <w:p w14:paraId="097E6A97" w14:textId="0ACF03C0" w:rsidR="004E54C5" w:rsidRPr="00625C40" w:rsidRDefault="004E54C5" w:rsidP="004E54C5">
      <w:pPr>
        <w:pStyle w:val="ListParagraph"/>
        <w:numPr>
          <w:ilvl w:val="0"/>
          <w:numId w:val="44"/>
        </w:numPr>
        <w:rPr>
          <w:lang w:val="en-HU" w:eastAsia="en-GB"/>
        </w:rPr>
      </w:pPr>
      <w:r w:rsidRPr="004E54C5">
        <w:rPr>
          <w:b/>
          <w:bCs/>
          <w:lang w:val="en-HU" w:eastAsia="en-GB"/>
        </w:rPr>
        <w:t>(</w:t>
      </w:r>
      <w:r w:rsidRPr="00625C40">
        <w:rPr>
          <w:lang w:val="en-HU" w:eastAsia="en-GB"/>
        </w:rPr>
        <w:t>H</w:t>
      </w:r>
      <w:r w:rsidR="00625C40">
        <w:rPr>
          <w:lang w:val="en-HU" w:eastAsia="en-GB"/>
        </w:rPr>
        <w:t>3</w:t>
      </w:r>
      <w:r w:rsidRPr="00625C40">
        <w:rPr>
          <w:lang w:val="en-HU" w:eastAsia="en-GB"/>
        </w:rPr>
        <w:t>) A híralapú mutatók és a mémvolumen között kimutatható pozitív vagy negatív lineáris kapcsolat.</w:t>
      </w:r>
    </w:p>
    <w:p w14:paraId="352147DC" w14:textId="30894AFC" w:rsidR="004E54C5" w:rsidRPr="00625C40" w:rsidRDefault="00625C40" w:rsidP="004E54C5">
      <w:pPr>
        <w:pStyle w:val="ListParagraph"/>
        <w:numPr>
          <w:ilvl w:val="0"/>
          <w:numId w:val="42"/>
        </w:numPr>
        <w:rPr>
          <w:lang w:val="en-HU"/>
        </w:rPr>
      </w:pPr>
      <w:r>
        <w:t xml:space="preserve">(H4) </w:t>
      </w:r>
      <w:r w:rsidRPr="00625C40">
        <w:t xml:space="preserve">A </w:t>
      </w:r>
      <w:proofErr w:type="spellStart"/>
      <w:r w:rsidRPr="00625C40">
        <w:t>sentiment</w:t>
      </w:r>
      <w:proofErr w:type="spellEnd"/>
      <w:r w:rsidRPr="00625C40">
        <w:t xml:space="preserve">-változók legalább gyenge </w:t>
      </w:r>
      <w:proofErr w:type="spellStart"/>
      <w:r w:rsidRPr="00625C40">
        <w:t>együttmozgást</w:t>
      </w:r>
      <w:proofErr w:type="spellEnd"/>
      <w:r w:rsidRPr="00625C40">
        <w:t xml:space="preserve"> mutatnak a mémek átlagos </w:t>
      </w:r>
      <w:proofErr w:type="spellStart"/>
      <w:r w:rsidRPr="00625C40">
        <w:t>sentimentjével</w:t>
      </w:r>
      <w:proofErr w:type="spellEnd"/>
      <w:r w:rsidRPr="00625C40">
        <w:t>.</w:t>
      </w:r>
    </w:p>
    <w:p w14:paraId="3E240184" w14:textId="2A9928E7" w:rsidR="00625C40" w:rsidRPr="004E54C5" w:rsidRDefault="00625C40" w:rsidP="004E54C5">
      <w:pPr>
        <w:pStyle w:val="ListParagraph"/>
        <w:numPr>
          <w:ilvl w:val="0"/>
          <w:numId w:val="42"/>
        </w:numPr>
        <w:rPr>
          <w:lang w:val="en-HU"/>
        </w:rPr>
      </w:pPr>
      <w:r>
        <w:t>(H5) A mémaktivitás különböző skálái (</w:t>
      </w:r>
      <w:proofErr w:type="spellStart"/>
      <w:r>
        <w:t>log_volume</w:t>
      </w:r>
      <w:proofErr w:type="spellEnd"/>
      <w:r>
        <w:t>, z-</w:t>
      </w:r>
      <w:proofErr w:type="spellStart"/>
      <w:r>
        <w:t>score</w:t>
      </w:r>
      <w:proofErr w:type="spellEnd"/>
      <w:r>
        <w:t xml:space="preserve">, </w:t>
      </w:r>
      <w:proofErr w:type="spellStart"/>
      <w:r>
        <w:t>raw</w:t>
      </w:r>
      <w:proofErr w:type="spellEnd"/>
      <w:r>
        <w:t xml:space="preserve"> </w:t>
      </w:r>
      <w:proofErr w:type="spellStart"/>
      <w:r>
        <w:t>count</w:t>
      </w:r>
      <w:proofErr w:type="spellEnd"/>
      <w:r>
        <w:t>) egymással erős, konzisztens korrelációt mutatnak.</w:t>
      </w:r>
    </w:p>
    <w:p w14:paraId="5B532806" w14:textId="7C22EEC3" w:rsidR="009D0082" w:rsidRDefault="009D0082" w:rsidP="008C41A9">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w:t>
      </w:r>
      <w:r w:rsidR="00A543A3">
        <w:rPr>
          <w:lang w:val="en-HU"/>
        </w:rPr>
        <w:fldChar w:fldCharType="begin"/>
      </w:r>
      <w:r w:rsidR="00A543A3">
        <w:rPr>
          <w:lang w:val="en-HU"/>
        </w:rPr>
        <w:instrText xml:space="preserve"> REF _Ref216291075 \h </w:instrText>
      </w:r>
      <w:r w:rsidR="00A543A3">
        <w:rPr>
          <w:lang w:val="en-HU"/>
        </w:rPr>
      </w:r>
      <w:r w:rsidR="008C41A9">
        <w:rPr>
          <w:lang w:val="en-HU"/>
        </w:rPr>
        <w:instrText xml:space="preserve"> \* MERGEFORMAT </w:instrText>
      </w:r>
      <w:r w:rsidR="00A543A3">
        <w:rPr>
          <w:lang w:val="en-HU"/>
        </w:rPr>
        <w:fldChar w:fldCharType="separate"/>
      </w:r>
      <w:r w:rsidR="00C265DD">
        <w:t>5.5 Korrelációs mátrixok</w:t>
      </w:r>
      <w:r w:rsidR="00A543A3">
        <w:rPr>
          <w:lang w:val="en-HU"/>
        </w:rPr>
        <w:fldChar w:fldCharType="end"/>
      </w:r>
      <w:r w:rsidRPr="009D0082">
        <w:rPr>
          <w:lang w:val="en-HU"/>
        </w:rPr>
        <w:t>).</w:t>
      </w:r>
    </w:p>
    <w:p w14:paraId="5B431490" w14:textId="6452A7DD" w:rsidR="008C41A9" w:rsidRDefault="008C41A9" w:rsidP="008C41A9">
      <w:pPr>
        <w:rPr>
          <w:b/>
          <w:bCs/>
        </w:rPr>
      </w:pPr>
      <w:r w:rsidRPr="008C41A9">
        <w:t xml:space="preserve">A releváns korrelációkhoz </w:t>
      </w:r>
      <w:proofErr w:type="spellStart"/>
      <w:r w:rsidRPr="008C41A9">
        <w:t>Pearson</w:t>
      </w:r>
      <w:proofErr w:type="spellEnd"/>
      <w:r w:rsidRPr="008C41A9">
        <w:t xml:space="preserve">- és </w:t>
      </w:r>
      <w:proofErr w:type="spellStart"/>
      <w:r w:rsidRPr="008C41A9">
        <w:t>Spearman</w:t>
      </w:r>
      <w:proofErr w:type="spellEnd"/>
      <w:r w:rsidRPr="008C41A9">
        <w:t xml:space="preserve">-féle korrelációs teszteket is elvégeztem annak érdekében, hogy a mátrixokban megfigyelt </w:t>
      </w:r>
      <w:proofErr w:type="spellStart"/>
      <w:r w:rsidRPr="008C41A9">
        <w:t>együttmozgásokat</w:t>
      </w:r>
      <w:proofErr w:type="spellEnd"/>
      <w:r w:rsidRPr="008C41A9">
        <w:t xml:space="preserve"> formális statisztikai vizsgálattal is alátámasszam. A két módszer eredményei konzisztensen azt mutatják, hogy a híralapú változók és a mémvolumen között nem mutatható ki érdemi </w:t>
      </w:r>
      <w:r w:rsidRPr="008C41A9">
        <w:lastRenderedPageBreak/>
        <w:t>kapcsolat: bár a nagy mintanagyság miatt néhány rendkívül gyenge korreláció formálisan szignifikáns p-értéket adott, az effektus</w:t>
      </w:r>
      <w:r w:rsidR="00E40258">
        <w:t xml:space="preserve"> </w:t>
      </w:r>
      <w:r w:rsidRPr="008C41A9">
        <w:t xml:space="preserve">méretek minden esetben elhanyagolhatóak voltak (|r| </w:t>
      </w:r>
      <w:proofErr w:type="gramStart"/>
      <w:r w:rsidRPr="008C41A9">
        <w:t>&lt; 0.1</w:t>
      </w:r>
      <w:proofErr w:type="gramEnd"/>
      <w:r w:rsidRPr="008C41A9">
        <w:t>). Ez azt jelzi, hogy a szignifikancia a mintanagyság érzékenységéből fakad, és</w:t>
      </w:r>
      <w:r w:rsidRPr="008C41A9">
        <w:rPr>
          <w:b/>
          <w:bCs/>
        </w:rPr>
        <w:t xml:space="preserve"> nem utal valódi, </w:t>
      </w:r>
      <w:proofErr w:type="spellStart"/>
      <w:r w:rsidRPr="008C41A9">
        <w:rPr>
          <w:b/>
          <w:bCs/>
        </w:rPr>
        <w:t>tartalmilag</w:t>
      </w:r>
      <w:proofErr w:type="spellEnd"/>
      <w:r w:rsidRPr="008C41A9">
        <w:rPr>
          <w:b/>
          <w:bCs/>
        </w:rPr>
        <w:t xml:space="preserve"> releváns kapcsolatra.</w:t>
      </w:r>
    </w:p>
    <w:p w14:paraId="203357D5" w14:textId="70FAA970" w:rsidR="009D0082" w:rsidRPr="009D0082" w:rsidRDefault="009D0082" w:rsidP="009D0082">
      <w:pPr>
        <w:rPr>
          <w:lang w:val="en-HU"/>
        </w:rPr>
      </w:pPr>
      <w:r w:rsidRPr="009D0082">
        <w:rPr>
          <w:lang w:val="en-HU"/>
        </w:rPr>
        <w:t xml:space="preserve">A kereszt-domén korrelációs mátrix </w:t>
      </w:r>
      <w:r w:rsidR="008C41A9">
        <w:rPr>
          <w:lang w:val="en-HU"/>
        </w:rPr>
        <w:t>szint</w:t>
      </w:r>
      <w:r w:rsidR="008C41A9">
        <w:t>én</w:t>
      </w:r>
      <w:r w:rsidRPr="009D0082">
        <w:rPr>
          <w:lang w:val="en-HU"/>
        </w:rPr>
        <w:t xml:space="preserve">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w:t>
      </w:r>
      <w:r w:rsidR="00625C40">
        <w:rPr>
          <w:lang w:val="en-HU"/>
        </w:rPr>
        <w:t xml:space="preserve"> </w:t>
      </w:r>
      <w:r w:rsidR="00625C40">
        <w:t>Ez közvetlenül ellentmond (H3) várakozásának.</w:t>
      </w:r>
      <w:r w:rsidRPr="009D0082">
        <w:rPr>
          <w:lang w:val="en-HU"/>
        </w:rPr>
        <w:t xml:space="preserve"> A célváltozónak tekinthető standardizált memeszám (num_memes_z) egyik híralapú változóval sem mutat szignifikáns korrelációt; a korrelációs együtthatók abszolút értéke minden esetben 0.1 alatt marad.</w:t>
      </w:r>
    </w:p>
    <w:p w14:paraId="6CBD3E33" w14:textId="48FDDB25" w:rsidR="009D0082" w:rsidRPr="009D0082" w:rsidRDefault="009D0082" w:rsidP="009D0082">
      <w:pPr>
        <w:rPr>
          <w:lang w:val="en-HU"/>
        </w:rPr>
      </w:pPr>
      <w:r w:rsidRPr="009D0082">
        <w:rPr>
          <w:lang w:val="en-HU"/>
        </w:rPr>
        <w:t>A mean_meme_sentiment változó mindhárom nézetben közel zéró korrelációt mutatott minden más tényezővel</w:t>
      </w:r>
      <w:r w:rsidR="00625C40">
        <w:rPr>
          <w:lang w:val="en-HU"/>
        </w:rPr>
        <w:t xml:space="preserve">, </w:t>
      </w:r>
      <w:r w:rsidR="00625C40" w:rsidRPr="00625C40">
        <w:t>ami (H4)-</w:t>
      </w:r>
      <w:proofErr w:type="spellStart"/>
      <w:r w:rsidR="00625C40" w:rsidRPr="00625C40">
        <w:t>et</w:t>
      </w:r>
      <w:proofErr w:type="spellEnd"/>
      <w:r w:rsidR="00625C40" w:rsidRPr="00625C40">
        <w:t xml:space="preserve"> is gyengíti</w:t>
      </w:r>
      <w:r w:rsidRPr="00625C40">
        <w:t>.</w:t>
      </w:r>
      <w:r w:rsidRPr="009D0082">
        <w:rPr>
          <w:lang w:val="en-HU"/>
        </w:rPr>
        <w:t xml:space="preserve"> Mivel ez statisztikailag nem informatív, a későbbi oksági elemzésekből elhagyásra került (részletes indoklás:</w:t>
      </w:r>
      <w:r w:rsidR="00A543A3">
        <w:rPr>
          <w:lang w:val="en-HU"/>
        </w:rPr>
        <w:t xml:space="preserve"> </w:t>
      </w:r>
      <w:r w:rsidR="00A543A3">
        <w:rPr>
          <w:lang w:val="en-HU"/>
        </w:rPr>
        <w:fldChar w:fldCharType="begin"/>
      </w:r>
      <w:r w:rsidR="00A543A3">
        <w:rPr>
          <w:lang w:val="en-HU"/>
        </w:rPr>
        <w:instrText xml:space="preserve"> REF _Ref216291104 \h </w:instrText>
      </w:r>
      <w:r w:rsidR="00A543A3">
        <w:rPr>
          <w:lang w:val="en-HU"/>
        </w:rPr>
      </w:r>
      <w:r w:rsidR="00A543A3">
        <w:rPr>
          <w:lang w:val="en-HU"/>
        </w:rPr>
        <w:fldChar w:fldCharType="separate"/>
      </w:r>
      <w:r w:rsidR="00C265DD">
        <w:t>5.6 Mém-</w:t>
      </w:r>
      <w:proofErr w:type="spellStart"/>
      <w:r w:rsidR="00C265DD">
        <w:t>sentiment</w:t>
      </w:r>
      <w:proofErr w:type="spellEnd"/>
      <w:r w:rsidR="00C265DD">
        <w:t xml:space="preserve"> becslés (OCR + </w:t>
      </w:r>
      <w:proofErr w:type="spellStart"/>
      <w:r w:rsidR="00C265DD">
        <w:t>FinBERT</w:t>
      </w:r>
      <w:proofErr w:type="spellEnd"/>
      <w:r w:rsidR="00C265DD">
        <w:t xml:space="preserve"> + CLIP)</w:t>
      </w:r>
      <w:r w:rsidR="00A543A3">
        <w:rPr>
          <w:lang w:val="en-HU"/>
        </w:rPr>
        <w:fldChar w:fldCharType="end"/>
      </w:r>
      <w:r w:rsidRPr="009D0082">
        <w:rPr>
          <w:lang w:val="en-HU"/>
        </w:rPr>
        <w:t>.</w:t>
      </w:r>
    </w:p>
    <w:p w14:paraId="330810BB" w14:textId="06888DAC" w:rsidR="009D0082" w:rsidRPr="009D0082" w:rsidRDefault="009D0082" w:rsidP="009D0082">
      <w:pPr>
        <w:rPr>
          <w:lang w:val="en-HU"/>
        </w:rPr>
      </w:pPr>
      <w:r w:rsidRPr="009D0082">
        <w:rPr>
          <w:lang w:val="en-HU"/>
        </w:rPr>
        <w:t xml:space="preserve">A </w:t>
      </w:r>
      <w:r w:rsidR="002F1E47">
        <w:rPr>
          <w:lang w:val="en-HU"/>
        </w:rPr>
        <w:t>hír-sentiment</w:t>
      </w:r>
      <w:r w:rsidRPr="009D0082">
        <w:rPr>
          <w:lang w:val="en-HU"/>
        </w:rPr>
        <w:t xml:space="preserve"> komponensei (mean_pos és mean_neg) egymással gyenge, de konzisztens negatív korrelációt mutatnak (≈ –0.7), ami a mérési skála jellegéből fakad, és nem hordoz tartalmi információt a mémaktivitásra vonatkozóan. A mémváltozók egymással közepes korrelációt mutatnak, </w:t>
      </w:r>
      <w:r w:rsidR="00625C40">
        <w:t xml:space="preserve">ami megfelel (H5) elvárásának. </w:t>
      </w:r>
      <w:r w:rsidR="00625C40">
        <w:rPr>
          <w:lang w:val="en-HU"/>
        </w:rPr>
        <w:t>Ez</w:t>
      </w:r>
      <w:r w:rsidRPr="009D0082">
        <w:rPr>
          <w:lang w:val="en-HU"/>
        </w:rPr>
        <w:t xml:space="preserve"> várható</w:t>
      </w:r>
      <w:r w:rsidR="00625C40">
        <w:rPr>
          <w:lang w:val="en-HU"/>
        </w:rPr>
        <w:t xml:space="preserve"> volt</w:t>
      </w:r>
      <w:r w:rsidRPr="009D0082">
        <w:rPr>
          <w:lang w:val="en-HU"/>
        </w:rPr>
        <w:t>, hiszen ugyanazon jelenség eltérő skáláinak (abszolút darabszám, logaritmizált volumen, standardizált érték) különböző transzformációiról van szó.</w:t>
      </w:r>
    </w:p>
    <w:p w14:paraId="3BC40954" w14:textId="54D59D7E" w:rsidR="009D0082" w:rsidRPr="00625C40" w:rsidRDefault="009D0082" w:rsidP="00625C40">
      <w:pPr>
        <w:rPr>
          <w:lang w:val="en-HU"/>
        </w:rPr>
      </w:pPr>
      <w:r>
        <w:rPr>
          <w:lang w:val="en-HU"/>
        </w:rPr>
        <w:t>Tehát</w:t>
      </w:r>
      <w:r w:rsidRPr="009D0082">
        <w:rPr>
          <w:lang w:val="en-HU"/>
        </w:rPr>
        <w:t xml:space="preserve"> a korrelációs mátrix megerősíti az idősoros vizsgálatokból levont megállapítást: </w:t>
      </w:r>
      <w:r w:rsidRPr="00625C40">
        <w:rPr>
          <w:lang w:val="en-HU"/>
        </w:rPr>
        <w:t xml:space="preserve">nem azonosítható olyan lineáris együttmozgás, amely a médiamegjelenések vagy a </w:t>
      </w:r>
      <w:r w:rsidR="002F1E47">
        <w:rPr>
          <w:lang w:val="en-HU"/>
        </w:rPr>
        <w:t>hír-sentiment</w:t>
      </w:r>
      <w:r w:rsidRPr="00625C40">
        <w:rPr>
          <w:lang w:val="en-HU"/>
        </w:rPr>
        <w:t xml:space="preserve"> közvetlen hatását jelezné a mémek mennyiségére vagy hangulatára.</w:t>
      </w:r>
    </w:p>
    <w:p w14:paraId="36FF9F64" w14:textId="62812128" w:rsidR="00945301" w:rsidRDefault="00945301" w:rsidP="00C606B5">
      <w:pPr>
        <w:keepNext/>
        <w:ind w:firstLine="0"/>
        <w:jc w:val="center"/>
      </w:pPr>
      <w:r w:rsidRPr="00EF1A44">
        <w:rPr>
          <w:noProof/>
        </w:rPr>
        <w:lastRenderedPageBreak/>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8"/>
                    <a:stretch>
                      <a:fillRect/>
                    </a:stretch>
                  </pic:blipFill>
                  <pic:spPr>
                    <a:xfrm>
                      <a:off x="0" y="0"/>
                      <a:ext cx="3623104" cy="2724278"/>
                    </a:xfrm>
                    <a:prstGeom prst="rect">
                      <a:avLst/>
                    </a:prstGeom>
                  </pic:spPr>
                </pic:pic>
              </a:graphicData>
            </a:graphic>
          </wp:inline>
        </w:drawing>
      </w:r>
    </w:p>
    <w:p w14:paraId="4E9DCD2E" w14:textId="631187D3" w:rsidR="00EF1A44" w:rsidRPr="00945301" w:rsidRDefault="004502AD" w:rsidP="004502AD">
      <w:pPr>
        <w:pStyle w:val="Caption"/>
        <w:rPr>
          <w:lang w:val="en-HU"/>
        </w:rPr>
      </w:pPr>
      <w:r>
        <w:t>7. ábra</w:t>
      </w:r>
      <w:r w:rsidR="00945301">
        <w:t xml:space="preserve"> Releváns változók korrelációs mátrixa</w:t>
      </w:r>
    </w:p>
    <w:p w14:paraId="59F6891A" w14:textId="772A3575" w:rsidR="00615BDC" w:rsidRPr="00615BDC" w:rsidRDefault="00615BDC" w:rsidP="007E198D">
      <w:pPr>
        <w:pStyle w:val="Heading2"/>
      </w:pPr>
      <w:bookmarkStart w:id="23" w:name="_Toc216349913"/>
      <w:r w:rsidRPr="00615BDC">
        <w:t xml:space="preserve">4.3 </w:t>
      </w:r>
      <w:r w:rsidR="0036340A">
        <w:t>Esettanulmány (</w:t>
      </w:r>
      <w:proofErr w:type="spellStart"/>
      <w:r w:rsidRPr="00615BDC">
        <w:t>Event-study</w:t>
      </w:r>
      <w:proofErr w:type="spellEnd"/>
      <w:r w:rsidR="0036340A">
        <w:t xml:space="preserve">) </w:t>
      </w:r>
      <w:r w:rsidRPr="00615BDC">
        <w:t>elemzések</w:t>
      </w:r>
      <w:bookmarkEnd w:id="23"/>
    </w:p>
    <w:p w14:paraId="3A180867" w14:textId="6ADB7B53" w:rsidR="007266DE" w:rsidRDefault="00615BDC" w:rsidP="007266DE">
      <w:pPr>
        <w:pStyle w:val="Heading3"/>
        <w:numPr>
          <w:ilvl w:val="0"/>
          <w:numId w:val="0"/>
        </w:numPr>
      </w:pPr>
      <w:bookmarkStart w:id="24" w:name="_Toc216349914"/>
      <w:r w:rsidRPr="00615BDC">
        <w:t>4.3.1 Eseményhetek azonosítása</w:t>
      </w:r>
      <w:bookmarkEnd w:id="24"/>
      <w:r w:rsidRPr="00615BDC">
        <w:t xml:space="preserve"> </w:t>
      </w:r>
    </w:p>
    <w:p w14:paraId="2599CEDD" w14:textId="7412E7A1" w:rsidR="00C02F51" w:rsidRPr="00C02F51" w:rsidRDefault="00C02F51" w:rsidP="00C02F51">
      <w:pPr>
        <w:rPr>
          <w:lang w:val="en-HU"/>
        </w:rPr>
      </w:pPr>
      <w:r w:rsidRPr="00C02F51">
        <w:rPr>
          <w:lang w:val="en-HU"/>
        </w:rPr>
        <w:t>Az eseményvizsgálatok célja annak feltárása, hogy a hirtelen megjelenő pozitív vagy negatív hírtónus-változások kiváltanak-e szisztematikus reakciót a mémaktivitásban. Ennek megfelelően a vizsgálat az alábbi hipotézisekre fókuszál:</w:t>
      </w:r>
    </w:p>
    <w:p w14:paraId="0DE3A7A5" w14:textId="05312CEC" w:rsidR="00C02F51" w:rsidRDefault="00C02F51" w:rsidP="00C02F51">
      <w:pPr>
        <w:pStyle w:val="ListParagraph"/>
        <w:numPr>
          <w:ilvl w:val="0"/>
          <w:numId w:val="45"/>
        </w:numPr>
      </w:pPr>
      <w:r>
        <w:t>(H6) Negatív hírsokkok a mémvolumen hirtelen, pozitív irányú elmozdulását váltják ki az eseményhetet követően</w:t>
      </w:r>
    </w:p>
    <w:p w14:paraId="06710C8F" w14:textId="77777777" w:rsidR="00C02F51" w:rsidRPr="00C02F51" w:rsidRDefault="00C02F51" w:rsidP="00C02F51">
      <w:pPr>
        <w:pStyle w:val="ListParagraph"/>
        <w:numPr>
          <w:ilvl w:val="0"/>
          <w:numId w:val="45"/>
        </w:numPr>
        <w:rPr>
          <w:lang w:val="en-HU"/>
        </w:rPr>
      </w:pPr>
      <w:r w:rsidRPr="00C02F51">
        <w:rPr>
          <w:lang w:val="en-HU"/>
        </w:rPr>
        <w:t>(H7) Pozitív hírsokkok kisebb vagy mérsékeltebb mémreakcióval járnak, mint a negatív események.</w:t>
      </w:r>
    </w:p>
    <w:p w14:paraId="3BAD8C12" w14:textId="35108995" w:rsidR="00C02F51" w:rsidRPr="00C02F51" w:rsidRDefault="00C02F51" w:rsidP="00C02F51">
      <w:pPr>
        <w:pStyle w:val="ListParagraph"/>
        <w:numPr>
          <w:ilvl w:val="0"/>
          <w:numId w:val="45"/>
        </w:numPr>
        <w:rPr>
          <w:lang w:val="en-HU"/>
        </w:rPr>
      </w:pPr>
      <w:r w:rsidRPr="00C02F51">
        <w:rPr>
          <w:lang w:val="en-HU"/>
        </w:rPr>
        <w:t>(H8) Ha a hírtónus valóban okozó tényező, akkor az Event–Placebo különbség τ = 0 körül szignifikánsan eltér a nullától.</w:t>
      </w:r>
    </w:p>
    <w:p w14:paraId="49C34ED5" w14:textId="77777777" w:rsidR="00C606B5" w:rsidRPr="00C606B5" w:rsidRDefault="00C606B5" w:rsidP="00C606B5">
      <w:pPr>
        <w:rPr>
          <w:lang w:val="en-HU"/>
        </w:rPr>
      </w:pPr>
      <w:r w:rsidRPr="00C606B5">
        <w:rPr>
          <w:lang w:val="en-HU"/>
        </w:rPr>
        <w:t xml:space="preserve">Az eseményvizsgálat alapját vállalatonként külön-külön becsült hírtónus-eloszlások adják. Minden vállalat esetében meghatározásra kerül a mean_pos és mean_neg mutató eloszlása, majd ezek </w:t>
      </w:r>
      <w:r w:rsidRPr="00335F06">
        <w:rPr>
          <w:b/>
          <w:bCs/>
          <w:lang w:val="en-HU"/>
        </w:rPr>
        <w:t>felső tíz százaléka alapján azonosíthatók a pozitív, illetve negatív hírsokkot jelentő hetek</w:t>
      </w:r>
      <w:r w:rsidRPr="00C606B5">
        <w:rPr>
          <w:lang w:val="en-HU"/>
        </w:rPr>
        <w:t>.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lastRenderedPageBreak/>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5" w:name="_Toc216349915"/>
      <w:r w:rsidRPr="00615BDC">
        <w:t xml:space="preserve">4.3.2 </w:t>
      </w:r>
      <w:r w:rsidR="00C606B5">
        <w:t xml:space="preserve">Konfidencia intervallum </w:t>
      </w:r>
      <w:r w:rsidRPr="00615BDC">
        <w:t>(CI) vizualizációk</w:t>
      </w:r>
      <w:bookmarkEnd w:id="25"/>
    </w:p>
    <w:p w14:paraId="02C81489" w14:textId="77777777" w:rsidR="00DE0986" w:rsidRPr="00DE0986" w:rsidRDefault="00DE0986" w:rsidP="00DE0986">
      <w:pPr>
        <w:rPr>
          <w:lang w:val="en-HU"/>
        </w:rPr>
      </w:pPr>
      <w:r w:rsidRPr="00DE0986">
        <w:rPr>
          <w:lang w:val="en-HU"/>
        </w:rPr>
        <w:t>Az eseményablak minden egyes τ értékére kiszámítjuk a normalizált mémvolument, majd ezeket az értékeket az események között átlagolva előáll az átlagos eseményreakció-görbe. A kimeneti változó vállalaton belüli, z-score alapján normalizált mutató, amely a heti mémvolument a ténylegesen megfigyelt hetek átlagához és szórásához viszonyítja.</w:t>
      </w:r>
    </w:p>
    <w:p w14:paraId="50C86CF6" w14:textId="77777777" w:rsidR="00DE0986" w:rsidRPr="00DE0986" w:rsidRDefault="00DE0986" w:rsidP="00DE0986">
      <w:pPr>
        <w:rPr>
          <w:lang w:val="en-HU"/>
        </w:rPr>
      </w:pPr>
    </w:p>
    <w:p w14:paraId="59162205" w14:textId="3A87DAA0" w:rsidR="00DE0986" w:rsidRPr="00DE0986" w:rsidRDefault="00DE0986" w:rsidP="00DE0986">
      <w:pPr>
        <w:rPr>
          <w:lang w:val="en-HU"/>
        </w:rPr>
      </w:pPr>
      <w:r w:rsidRPr="00DE0986">
        <w:rPr>
          <w:lang w:val="en-HU"/>
        </w:rPr>
        <w:t>Azokban a hetekben, amikor a mémvolumen nulla, viszont sentimentadat nem áll rendelkezésre, a megfigyelést hiányzóként kezeljük. Ez biztosítja, hogy a z-score csak a valódi aktivitási időszakokat tükrözze.</w:t>
      </w:r>
    </w:p>
    <w:p w14:paraId="524A8B64" w14:textId="77777777" w:rsidR="00DE0986" w:rsidRDefault="00DE0986" w:rsidP="00DE0986">
      <w:pPr>
        <w:rPr>
          <w:b/>
          <w:bCs/>
          <w:lang w:val="en-HU"/>
        </w:rPr>
      </w:pPr>
      <w:r w:rsidRPr="00DE0986">
        <w:rPr>
          <w:lang w:val="en-HU"/>
        </w:rPr>
        <w:t>A normalizált értékekhez minden τ ponthoz 95%-os konfidenciaintervallumot számítunk, az átlag és a standard hiba alapján. Ezek az intervallumok azonban csak illusztratív jellegűek, mivel a számítás nem veszi figyelembe, hogy az idősorok egyes egymást követő pontjai között időbeli autokorreláció (azaz egymásra hatás, függőség) is lehet. A módszer célja elsősorban a dinamikus mintázatok vizuális bemutatása, nem pedig formális statisztikai következtetések levonása.</w:t>
      </w:r>
    </w:p>
    <w:p w14:paraId="5B8FB452" w14:textId="08DAF08A" w:rsidR="00C606B5" w:rsidRDefault="00C606B5" w:rsidP="00DE0986">
      <w:pPr>
        <w:pStyle w:val="Heading3"/>
        <w:numPr>
          <w:ilvl w:val="0"/>
          <w:numId w:val="0"/>
        </w:numPr>
        <w:rPr>
          <w:lang w:val="en-HU"/>
        </w:rPr>
      </w:pPr>
      <w:bookmarkStart w:id="26" w:name="_Toc216349916"/>
      <w:r>
        <w:rPr>
          <w:lang w:val="en-HU"/>
        </w:rPr>
        <w:t xml:space="preserve">4.3.3 </w:t>
      </w:r>
      <w:proofErr w:type="spellStart"/>
      <w:r w:rsidRPr="00C606B5">
        <w:t>Event</w:t>
      </w:r>
      <w:proofErr w:type="spellEnd"/>
      <w:r w:rsidRPr="00C606B5">
        <w:rPr>
          <w:lang w:val="en-HU"/>
        </w:rPr>
        <w:t xml:space="preserve"> Study görbék értelmezése</w:t>
      </w:r>
      <w:bookmarkEnd w:id="26"/>
    </w:p>
    <w:p w14:paraId="02F16146" w14:textId="7A896E16" w:rsidR="00066DC2" w:rsidRDefault="00066DC2" w:rsidP="00066DC2">
      <w:r>
        <w:t>A pozitív hírsokkok esetében nem figyelhető meg egyértelmű, tartós emelkedés a mémvolumenben az eseményt követően. A 5. ábra alapján a mémaktivitás inkább az esemény előtti hetekben növekszik, és a csúcs a τ = –1 héten jelentkezik, majd az esemény hetére (τ = 0) visszaesik, és azt követően a z-skála körüli tartományban ingadozik.</w:t>
      </w:r>
    </w:p>
    <w:p w14:paraId="469C11EE" w14:textId="0551377C" w:rsidR="00066DC2" w:rsidRDefault="00066DC2" w:rsidP="00066DC2">
      <w:r>
        <w:t>A negatív események esetén (6. ábra) sem rajzolódik ki markáns „sokkhatás” az esemény hetében. A mémvolumen a τ = –3 és –2 hetekben magasabb, majd a hírtónus romlásának hetében (τ = 0) enyhe visszaesés látható, amit az azt követő hetekben fokozatos, de mérsékelt emelkedés követ.</w:t>
      </w:r>
    </w:p>
    <w:p w14:paraId="4AFFCE35" w14:textId="59591FDA" w:rsidR="00066DC2" w:rsidRDefault="00066DC2" w:rsidP="00066DC2">
      <w:r>
        <w:lastRenderedPageBreak/>
        <w:t>Összességében az adatok alapján sem a pozitív (H5), sem a negatív hírsokkokra vonatkozó hipotézis (H6) nem kap egyértelmű, erős empirikus megerősítést. A becslések körüli 95%-os konfidenciaintervallumok minden időpontban átfedik a 0-t, ami arra utal, hogy a hírsokkok mémvolumenre gyakorolt hatása legfeljebb gyenge és bizonytalan.</w:t>
      </w:r>
    </w:p>
    <w:p w14:paraId="16D7775A" w14:textId="77777777" w:rsidR="00F84296" w:rsidRPr="00F84296" w:rsidRDefault="00143AD3" w:rsidP="00066DC2">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9"/>
                    <a:stretch>
                      <a:fillRect/>
                    </a:stretch>
                  </pic:blipFill>
                  <pic:spPr>
                    <a:xfrm>
                      <a:off x="0" y="0"/>
                      <a:ext cx="3810000" cy="2540000"/>
                    </a:xfrm>
                    <a:prstGeom prst="rect">
                      <a:avLst/>
                    </a:prstGeom>
                  </pic:spPr>
                </pic:pic>
              </a:graphicData>
            </a:graphic>
          </wp:inline>
        </w:drawing>
      </w:r>
    </w:p>
    <w:p w14:paraId="63CC5852" w14:textId="3C5868C5" w:rsidR="00F84296" w:rsidRDefault="004B5DDF" w:rsidP="004502AD">
      <w:pPr>
        <w:pStyle w:val="Caption"/>
      </w:pPr>
      <w:fldSimple w:instr=" SEQ ábra \* ARABIC ">
        <w:r w:rsidR="00C265DD">
          <w:rPr>
            <w:noProof/>
          </w:rPr>
          <w:t>5</w:t>
        </w:r>
      </w:fldSimple>
      <w:r w:rsidR="004502AD">
        <w:t xml:space="preserve">. ábra </w:t>
      </w:r>
      <w:r>
        <w:t>Pozitív</w:t>
      </w:r>
      <w:r w:rsidRPr="00574B0D">
        <w:t xml:space="preserve"> esemény</w:t>
      </w:r>
      <w:r>
        <w:t xml:space="preserve"> körüli +- 3 hét</w:t>
      </w:r>
    </w:p>
    <w:p w14:paraId="5FA47835" w14:textId="7F9DCCF2" w:rsidR="00F84296" w:rsidRDefault="00143AD3" w:rsidP="004502AD">
      <w:pPr>
        <w:pStyle w:val="Caption"/>
      </w:pPr>
      <w:r w:rsidRPr="00066DC2">
        <w:rPr>
          <w:b w:val="0"/>
          <w:bCs w:val="0"/>
          <w:noProof/>
        </w:rPr>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20"/>
                    <a:stretch>
                      <a:fillRect/>
                    </a:stretch>
                  </pic:blipFill>
                  <pic:spPr>
                    <a:xfrm>
                      <a:off x="0" y="0"/>
                      <a:ext cx="3810000" cy="2540000"/>
                    </a:xfrm>
                    <a:prstGeom prst="rect">
                      <a:avLst/>
                    </a:prstGeom>
                  </pic:spPr>
                </pic:pic>
              </a:graphicData>
            </a:graphic>
          </wp:inline>
        </w:drawing>
      </w:r>
    </w:p>
    <w:p w14:paraId="5D5F43F8" w14:textId="48F9312A" w:rsidR="00143AD3" w:rsidRPr="00615BDC" w:rsidRDefault="004B5DDF" w:rsidP="004502AD">
      <w:pPr>
        <w:pStyle w:val="Caption"/>
      </w:pPr>
      <w:fldSimple w:instr=" SEQ ábra \* ARABIC ">
        <w:r w:rsidR="00C265DD">
          <w:rPr>
            <w:noProof/>
          </w:rPr>
          <w:t>6</w:t>
        </w:r>
      </w:fldSimple>
      <w:r w:rsidR="004502AD">
        <w:rPr>
          <w:noProof/>
        </w:rPr>
        <w:t>.</w:t>
      </w:r>
      <w:r w:rsidRPr="004B5DDF">
        <w:t xml:space="preserve"> </w:t>
      </w:r>
      <w:r w:rsidR="004502AD">
        <w:t xml:space="preserve">ábra </w:t>
      </w:r>
      <w:r>
        <w:t>Negatív</w:t>
      </w:r>
      <w:r w:rsidRPr="00574B0D">
        <w:t xml:space="preserve"> esemény</w:t>
      </w:r>
      <w:r>
        <w:t xml:space="preserve"> körüli +- 3 hét</w:t>
      </w:r>
    </w:p>
    <w:p w14:paraId="023BCCC6" w14:textId="77777777" w:rsidR="00615BDC" w:rsidRDefault="00615BDC" w:rsidP="007266DE">
      <w:pPr>
        <w:pStyle w:val="Heading3"/>
        <w:numPr>
          <w:ilvl w:val="0"/>
          <w:numId w:val="0"/>
        </w:numPr>
      </w:pPr>
      <w:bookmarkStart w:id="27" w:name="_Toc216349917"/>
      <w:r w:rsidRPr="00615BDC">
        <w:t xml:space="preserve">4.3.3 Placebo benchmark és </w:t>
      </w:r>
      <w:proofErr w:type="spellStart"/>
      <w:r w:rsidRPr="00615BDC">
        <w:t>Event</w:t>
      </w:r>
      <w:proofErr w:type="spellEnd"/>
      <w:r w:rsidRPr="00615BDC">
        <w:t xml:space="preserve"> − Placebo különbség</w:t>
      </w:r>
      <w:bookmarkEnd w:id="27"/>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w:t>
      </w:r>
      <w:r w:rsidRPr="000932C0">
        <w:rPr>
          <w:i/>
          <w:iCs/>
        </w:rPr>
        <w:t>New York Times</w:t>
      </w:r>
      <w:r w:rsidRPr="00574B0D">
        <w:t xml:space="preserve">-említések száma alapján hasonló médiakitettséget mutat. Mivel a </w:t>
      </w:r>
      <w:r w:rsidRPr="00574B0D">
        <w:lastRenderedPageBreak/>
        <w:t>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 xml:space="preserve">A placebohéthez ugyanúgy felépül az eseményablak, majd az eseményekhez és </w:t>
      </w:r>
      <w:proofErr w:type="spellStart"/>
      <w:r w:rsidRPr="00574B0D">
        <w:t>placebohétekhez</w:t>
      </w:r>
      <w:proofErr w:type="spellEnd"/>
      <w:r w:rsidRPr="00574B0D">
        <w:t xml:space="preserve"> tartozó átlagos reakciógörbék különbsége (</w:t>
      </w:r>
      <w:proofErr w:type="spellStart"/>
      <w:r w:rsidRPr="00574B0D">
        <w:t>Event</w:t>
      </w:r>
      <w:proofErr w:type="spellEnd"/>
      <w:r w:rsidRPr="00574B0D">
        <w:t xml:space="preserve">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 xml:space="preserve">A </w:t>
      </w:r>
      <w:proofErr w:type="spellStart"/>
      <w:r w:rsidRPr="00574B0D">
        <w:t>placebohétekből</w:t>
      </w:r>
      <w:proofErr w:type="spellEnd"/>
      <w:r w:rsidRPr="00574B0D">
        <w:t xml:space="preserve">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az utóhetekben. A pozitív események hatása kisebb amplitúdójú, de a dinamika továbbra is egyértelműen elkülönül a placebo-görbéktől.</w:t>
      </w:r>
    </w:p>
    <w:p w14:paraId="4BED7CDD" w14:textId="69B794E8" w:rsidR="00F84296" w:rsidRDefault="00574B0D" w:rsidP="00574B0D">
      <w:pPr>
        <w:ind w:firstLine="0"/>
      </w:pPr>
      <w:r w:rsidRPr="00574B0D">
        <w:t xml:space="preserve">A placeboelemzés tehát megerősíti, hogy a fő </w:t>
      </w:r>
      <w:proofErr w:type="spellStart"/>
      <w:r w:rsidRPr="00574B0D">
        <w:t>Event</w:t>
      </w:r>
      <w:proofErr w:type="spellEnd"/>
      <w:r w:rsidRPr="00574B0D">
        <w:t xml:space="preserve"> </w:t>
      </w:r>
      <w:proofErr w:type="spellStart"/>
      <w:r w:rsidRPr="00574B0D">
        <w:t>Study</w:t>
      </w:r>
      <w:proofErr w:type="spellEnd"/>
      <w:r w:rsidRPr="00574B0D">
        <w:t xml:space="preserve"> ábrákon megfigyelt dinamika nem vezethető vissza a médiakitettség általános változásaira</w:t>
      </w:r>
      <w:r w:rsidR="00B77A8D">
        <w:t xml:space="preserve">, megerősítve </w:t>
      </w:r>
      <w:r w:rsidR="00833503">
        <w:t>(</w:t>
      </w:r>
      <w:r w:rsidR="00B77A8D">
        <w:t>H</w:t>
      </w:r>
      <w:proofErr w:type="gramStart"/>
      <w:r w:rsidR="00B77A8D">
        <w:t>8</w:t>
      </w:r>
      <w:r w:rsidR="00833503">
        <w:t>)</w:t>
      </w:r>
      <w:r w:rsidR="00B77A8D">
        <w:t>-</w:t>
      </w:r>
      <w:proofErr w:type="spellStart"/>
      <w:proofErr w:type="gramEnd"/>
      <w:r w:rsidR="00B77A8D">
        <w:t>at</w:t>
      </w:r>
      <w:proofErr w:type="spellEnd"/>
      <w:r w:rsidR="00B77A8D">
        <w:t xml:space="preserve">. </w:t>
      </w:r>
      <w:r w:rsidRPr="00574B0D">
        <w:t>A mémaktivitás fokozódása elsősorban a hírtónus vállalaton belüli, rendkívüli elmozdulásához kapcsolódik, nem pedig a cikkvolumen ingadozásához</w:t>
      </w:r>
      <w:r w:rsidR="00B77A8D">
        <w:t>.</w:t>
      </w:r>
    </w:p>
    <w:p w14:paraId="3463607F" w14:textId="03F77C90" w:rsidR="00066DC2" w:rsidRDefault="003711E6" w:rsidP="00066DC2">
      <w:pPr>
        <w:keepNext/>
        <w:ind w:firstLine="0"/>
        <w:jc w:val="center"/>
      </w:pPr>
      <w:r w:rsidRPr="003711E6">
        <w:drawing>
          <wp:inline distT="0" distB="0" distL="0" distR="0" wp14:anchorId="487264F2" wp14:editId="10C021A2">
            <wp:extent cx="3780000" cy="2520000"/>
            <wp:effectExtent l="0" t="0" r="5080" b="0"/>
            <wp:docPr id="1227008989"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8989" name="Picture 1" descr="A graph with blue lines and white text&#10;&#10;AI-generated content may be incorrect."/>
                    <pic:cNvPicPr/>
                  </pic:nvPicPr>
                  <pic:blipFill>
                    <a:blip r:embed="rId21"/>
                    <a:stretch>
                      <a:fillRect/>
                    </a:stretch>
                  </pic:blipFill>
                  <pic:spPr>
                    <a:xfrm>
                      <a:off x="0" y="0"/>
                      <a:ext cx="3780000" cy="2520000"/>
                    </a:xfrm>
                    <a:prstGeom prst="rect">
                      <a:avLst/>
                    </a:prstGeom>
                  </pic:spPr>
                </pic:pic>
              </a:graphicData>
            </a:graphic>
          </wp:inline>
        </w:drawing>
      </w:r>
    </w:p>
    <w:p w14:paraId="4B024CBA" w14:textId="559119A8" w:rsidR="00066DC2" w:rsidRDefault="00066DC2" w:rsidP="00066DC2">
      <w:pPr>
        <w:pStyle w:val="Caption"/>
      </w:pPr>
      <w:r>
        <w:t>7</w:t>
      </w:r>
      <w:r>
        <w:rPr>
          <w:noProof/>
        </w:rPr>
        <w:t>.</w:t>
      </w:r>
      <w:r w:rsidRPr="004502AD">
        <w:t xml:space="preserve"> </w:t>
      </w:r>
      <w:r>
        <w:t>ábra</w:t>
      </w:r>
      <w:r w:rsidRPr="00574B0D">
        <w:rPr>
          <w:sz w:val="24"/>
          <w:szCs w:val="24"/>
        </w:rPr>
        <w:t xml:space="preserve"> </w:t>
      </w:r>
      <w:r w:rsidRPr="00574B0D">
        <w:t>Placebo (negatív események): eseményablak átlagos reakciója</w:t>
      </w:r>
    </w:p>
    <w:p w14:paraId="283B7F65" w14:textId="5A49846E" w:rsidR="00F84296" w:rsidRDefault="00833503" w:rsidP="00F84296">
      <w:pPr>
        <w:keepNext/>
        <w:ind w:firstLine="0"/>
        <w:jc w:val="center"/>
      </w:pPr>
      <w:r w:rsidRPr="00833503">
        <w:lastRenderedPageBreak/>
        <w:drawing>
          <wp:inline distT="0" distB="0" distL="0" distR="0" wp14:anchorId="516A54F7" wp14:editId="4B6F72E3">
            <wp:extent cx="3780000" cy="2520000"/>
            <wp:effectExtent l="0" t="0" r="5080" b="0"/>
            <wp:docPr id="688802993"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2993" name="Picture 1" descr="A graph with blue lines and white text&#10;&#10;AI-generated content may be incorrect."/>
                    <pic:cNvPicPr/>
                  </pic:nvPicPr>
                  <pic:blipFill>
                    <a:blip r:embed="rId21"/>
                    <a:stretch>
                      <a:fillRect/>
                    </a:stretch>
                  </pic:blipFill>
                  <pic:spPr>
                    <a:xfrm>
                      <a:off x="0" y="0"/>
                      <a:ext cx="3780000" cy="2520000"/>
                    </a:xfrm>
                    <a:prstGeom prst="rect">
                      <a:avLst/>
                    </a:prstGeom>
                  </pic:spPr>
                </pic:pic>
              </a:graphicData>
            </a:graphic>
          </wp:inline>
        </w:drawing>
      </w:r>
    </w:p>
    <w:p w14:paraId="550BCC76" w14:textId="11CE30FD" w:rsidR="00F84296" w:rsidRPr="00F84296" w:rsidRDefault="00066DC2" w:rsidP="004502AD">
      <w:pPr>
        <w:pStyle w:val="Caption"/>
        <w:rPr>
          <w:lang w:val="en-HU"/>
        </w:rPr>
      </w:pPr>
      <w:r>
        <w:t>8</w:t>
      </w:r>
      <w:r w:rsidR="004502AD">
        <w:t xml:space="preserve">. ábra </w:t>
      </w:r>
      <w:r w:rsidR="00574B0D" w:rsidRPr="00574B0D">
        <w:t xml:space="preserve">Negatív hírsokk </w:t>
      </w:r>
      <w:proofErr w:type="spellStart"/>
      <w:r w:rsidR="00574B0D" w:rsidRPr="00574B0D">
        <w:t>Event</w:t>
      </w:r>
      <w:proofErr w:type="spellEnd"/>
      <w:r w:rsidR="00574B0D" w:rsidRPr="00574B0D">
        <w:t>–Placebo különbségfüggvénye</w:t>
      </w:r>
      <w:r w:rsidR="00574B0D" w:rsidRPr="00574B0D">
        <w:rPr>
          <w:lang w:val="en-HU"/>
        </w:rPr>
        <w:t>.</w:t>
      </w:r>
    </w:p>
    <w:p w14:paraId="5B361878" w14:textId="710A1401" w:rsidR="00615BDC" w:rsidRPr="00615BDC" w:rsidRDefault="0036340A" w:rsidP="00574B0D">
      <w:pPr>
        <w:ind w:firstLine="0"/>
      </w:pPr>
      <w:r>
        <w:t xml:space="preserve">További diagnosztikai ellenőrzések a függelékben találhatóak </w:t>
      </w:r>
      <w:r w:rsidR="00765B7F">
        <w:t>(</w:t>
      </w:r>
      <w:r w:rsidR="001959AF">
        <w:fldChar w:fldCharType="begin"/>
      </w:r>
      <w:r w:rsidR="001959AF">
        <w:instrText xml:space="preserve"> REF _Ref216291274 \h </w:instrText>
      </w:r>
      <w:r w:rsidR="001959AF">
        <w:fldChar w:fldCharType="separate"/>
      </w:r>
      <w:r w:rsidR="00C265DD">
        <w:t>5.7. Diagnosztikai elemzések</w:t>
      </w:r>
      <w:r w:rsidR="001959AF">
        <w:fldChar w:fldCharType="end"/>
      </w:r>
      <w:r w:rsidR="00765B7F">
        <w:t>).</w:t>
      </w:r>
      <w:r>
        <w:t xml:space="preserve"> </w:t>
      </w:r>
      <w:r w:rsidR="00615BDC" w:rsidRPr="00615BDC">
        <w:t xml:space="preserve"> </w:t>
      </w:r>
    </w:p>
    <w:p w14:paraId="60779550" w14:textId="4946DF31" w:rsidR="00B77A8D" w:rsidRPr="00B77A8D" w:rsidRDefault="001408A5" w:rsidP="00B77A8D">
      <w:pPr>
        <w:pStyle w:val="Heading2"/>
      </w:pPr>
      <w:bookmarkStart w:id="28" w:name="_Toc216349918"/>
      <w:r>
        <w:rPr>
          <w:rStyle w:val="Strong"/>
          <w:b w:val="0"/>
          <w:bCs w:val="0"/>
        </w:rPr>
        <w:t xml:space="preserve">4.4 </w:t>
      </w:r>
      <w:r w:rsidR="0029553F">
        <w:rPr>
          <w:rStyle w:val="Strong"/>
          <w:b w:val="0"/>
          <w:bCs w:val="0"/>
        </w:rPr>
        <w:t>Kereszt-korreláció a mémvolumen és a hírsűrűség között</w:t>
      </w:r>
      <w:bookmarkEnd w:id="28"/>
    </w:p>
    <w:p w14:paraId="6433EE36" w14:textId="1D5C78E8" w:rsidR="001408A5" w:rsidRDefault="001408A5" w:rsidP="001408A5">
      <w:pPr>
        <w:pStyle w:val="NormalWeb"/>
      </w:pPr>
      <w:r>
        <w:t xml:space="preserve">A </w:t>
      </w:r>
      <w:r w:rsidRPr="000932C0">
        <w:rPr>
          <w:i/>
          <w:iCs/>
        </w:rPr>
        <w:t>New York Times</w:t>
      </w:r>
      <w:r>
        <w:t>-említések és a mémaktivitás időbeli kapcsolatának feltárására keresztkorrelációs elemzés (</w:t>
      </w:r>
      <w:proofErr w:type="spellStart"/>
      <w:r>
        <w:t>Cross-Correlation</w:t>
      </w:r>
      <w:proofErr w:type="spellEnd"/>
      <w:r>
        <w:t xml:space="preserve"> </w:t>
      </w:r>
      <w:proofErr w:type="spellStart"/>
      <w:r>
        <w:t>Function</w:t>
      </w:r>
      <w:proofErr w:type="spellEnd"/>
      <w:r>
        <w:t>, CCF) készült. A módszer célja annak megvizsgálása, hogy a hírek intenzitása és a mémvolumen normalizált (z-</w:t>
      </w:r>
      <w:proofErr w:type="spellStart"/>
      <w:r>
        <w:t>score</w:t>
      </w:r>
      <w:proofErr w:type="spellEnd"/>
      <w:r>
        <w:t xml:space="preserve">) értékei között kimutatható-e olyan időbeli </w:t>
      </w:r>
      <w:proofErr w:type="spellStart"/>
      <w:r>
        <w:t>együttmozgás</w:t>
      </w:r>
      <w:proofErr w:type="spellEnd"/>
      <w:r>
        <w:t>, amely a két folyamat között vezető–követő struktúrára utal. A CCF a NYT-említések különböző késleltetett értékei és a mémvolumen közötti korrelációt méri, így alkalmas a lehetséges lead–</w:t>
      </w:r>
      <w:proofErr w:type="spellStart"/>
      <w:r>
        <w:t>lag</w:t>
      </w:r>
      <w:proofErr w:type="spellEnd"/>
      <w:r>
        <w:t xml:space="preserve"> mintázatok feltárására.</w:t>
      </w:r>
      <w:r w:rsidR="00B77A8D">
        <w:t xml:space="preserve"> Az alábbi hipotézisekre fókuszál:</w:t>
      </w:r>
    </w:p>
    <w:p w14:paraId="08BB1B16" w14:textId="77777777" w:rsidR="00B77A8D" w:rsidRPr="00B77A8D" w:rsidRDefault="00B77A8D" w:rsidP="002B27E2">
      <w:pPr>
        <w:pStyle w:val="NormalWeb"/>
        <w:numPr>
          <w:ilvl w:val="0"/>
          <w:numId w:val="47"/>
        </w:numPr>
        <w:rPr>
          <w:lang w:val="en-HU"/>
        </w:rPr>
      </w:pPr>
      <w:r w:rsidRPr="00B77A8D">
        <w:rPr>
          <w:lang w:val="en-HU"/>
        </w:rPr>
        <w:t>(H9) A híralapú aktivitás (NYT-említések) megelőzi a mémvolument, vagyis a hírek növekedése pozitív késleltetett korrelációval jár.</w:t>
      </w:r>
    </w:p>
    <w:p w14:paraId="2C822F54" w14:textId="3FF8CBB0" w:rsidR="00B77A8D" w:rsidRPr="00F54E56" w:rsidRDefault="00B77A8D" w:rsidP="00F54E56">
      <w:pPr>
        <w:pStyle w:val="NormalWeb"/>
        <w:numPr>
          <w:ilvl w:val="0"/>
          <w:numId w:val="47"/>
        </w:numPr>
        <w:rPr>
          <w:lang w:val="en-HU"/>
        </w:rPr>
      </w:pPr>
      <w:r w:rsidRPr="00B77A8D">
        <w:rPr>
          <w:lang w:val="en-HU"/>
        </w:rPr>
        <w:t>(H10) A mémvolumen időben megelőzi a hírek mennyiségét, azaz a közösségi média aktivitás előrejelezheti a későbbi médiamegjelenések intenzitásá</w:t>
      </w:r>
    </w:p>
    <w:p w14:paraId="3746691B" w14:textId="085DE5B7" w:rsidR="001408A5" w:rsidRDefault="001408A5" w:rsidP="001408A5">
      <w:pPr>
        <w:pStyle w:val="NormalWeb"/>
      </w:pPr>
      <w:r>
        <w:t xml:space="preserve">Az eredmények alapján a keresztkorrelációs értékek egyik vizsgált </w:t>
      </w:r>
      <w:proofErr w:type="spellStart"/>
      <w:r>
        <w:t>lag</w:t>
      </w:r>
      <w:proofErr w:type="spellEnd"/>
      <w:r>
        <w:t xml:space="preserve"> esetében sem mutatnak </w:t>
      </w:r>
      <w:proofErr w:type="spellStart"/>
      <w:r>
        <w:t>statisztikailag</w:t>
      </w:r>
      <w:proofErr w:type="spellEnd"/>
      <w:r>
        <w:t xml:space="preserve">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w:t>
      </w:r>
      <w:r>
        <w:lastRenderedPageBreak/>
        <w:t>megjelenő aktivitási hullámai előre jeleznék a későbbi médiamegjelenést.</w:t>
      </w:r>
      <w:r w:rsidR="00B77A8D">
        <w:t xml:space="preserve"> Ez sem (H</w:t>
      </w:r>
      <w:proofErr w:type="gramStart"/>
      <w:r w:rsidR="00B77A8D">
        <w:t>9)-</w:t>
      </w:r>
      <w:proofErr w:type="spellStart"/>
      <w:proofErr w:type="gramEnd"/>
      <w:r w:rsidR="00B77A8D">
        <w:t>et</w:t>
      </w:r>
      <w:proofErr w:type="spellEnd"/>
      <w:r w:rsidR="00B77A8D">
        <w:t>, sem (H</w:t>
      </w:r>
      <w:proofErr w:type="gramStart"/>
      <w:r w:rsidR="00B77A8D">
        <w:t>10)-</w:t>
      </w:r>
      <w:proofErr w:type="spellStart"/>
      <w:proofErr w:type="gramEnd"/>
      <w:r w:rsidR="00B77A8D">
        <w:t>et</w:t>
      </w:r>
      <w:proofErr w:type="spellEnd"/>
      <w:r w:rsidR="00B77A8D">
        <w:t xml:space="preserve"> nem támasztja alá.</w:t>
      </w:r>
    </w:p>
    <w:p w14:paraId="2A2289BE" w14:textId="77777777" w:rsidR="00D63544" w:rsidRDefault="001408A5" w:rsidP="001408A5">
      <w:pPr>
        <w:pStyle w:val="NormalWeb"/>
        <w:rPr>
          <w:lang w:val="en-HU"/>
        </w:rPr>
      </w:pPr>
      <w:r>
        <w:t xml:space="preserve">Fontos megjegyezni, hogy a keresztkorreláció a nyers időbeli </w:t>
      </w:r>
      <w:proofErr w:type="spellStart"/>
      <w:r>
        <w:t>együttmozgást</w:t>
      </w:r>
      <w:proofErr w:type="spellEnd"/>
      <w:r>
        <w:t xml:space="preserve"> méri, és nem kontrollál az egyes idősorok </w:t>
      </w:r>
      <w:proofErr w:type="spellStart"/>
      <w:r>
        <w:t>autokorrelációjára</w:t>
      </w:r>
      <w:proofErr w:type="spellEnd"/>
      <w:r>
        <w:t xml:space="preserve">,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0DCAB83C" w:rsidR="0029553F" w:rsidRDefault="00B77A8D" w:rsidP="001408A5">
      <w:pPr>
        <w:pStyle w:val="NormalWeb"/>
      </w:pPr>
      <w:r w:rsidRPr="00B77A8D">
        <w:t xml:space="preserve">A hipotéziseket tehát a keresztkorreláció nem erősítette meg, </w:t>
      </w:r>
      <w:r>
        <w:t xml:space="preserve">ezért szükség volt a </w:t>
      </w:r>
      <w:proofErr w:type="spellStart"/>
      <w:r>
        <w:t>Granger</w:t>
      </w:r>
      <w:proofErr w:type="spellEnd"/>
      <w:r>
        <w:t>-tesztek alkalmazására.</w:t>
      </w:r>
    </w:p>
    <w:p w14:paraId="0BB90FC5" w14:textId="77777777" w:rsidR="0029553F" w:rsidRDefault="0029553F" w:rsidP="004B5DDF">
      <w:pPr>
        <w:pStyle w:val="NormalWeb"/>
        <w:keepNext/>
        <w:jc w:val="center"/>
      </w:pPr>
      <w:r>
        <w:rPr>
          <w:noProof/>
        </w:rPr>
        <w:drawing>
          <wp:inline distT="0" distB="0" distL="0" distR="0" wp14:anchorId="2EA5F89D" wp14:editId="4E156FB5">
            <wp:extent cx="3619254" cy="2412694"/>
            <wp:effectExtent l="0" t="0" r="635" b="635"/>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54631" cy="2436277"/>
                    </a:xfrm>
                    <a:prstGeom prst="rect">
                      <a:avLst/>
                    </a:prstGeom>
                  </pic:spPr>
                </pic:pic>
              </a:graphicData>
            </a:graphic>
          </wp:inline>
        </w:drawing>
      </w:r>
    </w:p>
    <w:p w14:paraId="29D54255" w14:textId="51B004BF" w:rsidR="001408A5" w:rsidRPr="00B51C10" w:rsidRDefault="00066DC2" w:rsidP="004502AD">
      <w:pPr>
        <w:pStyle w:val="Caption"/>
      </w:pPr>
      <w:r>
        <w:t>9</w:t>
      </w:r>
      <w:r w:rsidR="004502AD">
        <w:rPr>
          <w:noProof/>
        </w:rPr>
        <w:t xml:space="preserve">. </w:t>
      </w:r>
      <w:r w:rsidR="004502AD">
        <w:t>ábra</w:t>
      </w:r>
      <w:r w:rsidR="006624A5">
        <w:t xml:space="preserve"> Hírsűrűség és mémvolumen keresztkorrelációja</w:t>
      </w:r>
    </w:p>
    <w:p w14:paraId="755E8D58" w14:textId="79B72F1F" w:rsidR="001408A5" w:rsidRDefault="001408A5" w:rsidP="001408A5">
      <w:pPr>
        <w:pStyle w:val="Heading2"/>
        <w:rPr>
          <w:rStyle w:val="Strong"/>
          <w:b w:val="0"/>
          <w:bCs w:val="0"/>
        </w:rPr>
      </w:pPr>
      <w:bookmarkStart w:id="29" w:name="_Toc216349919"/>
      <w:r>
        <w:rPr>
          <w:rStyle w:val="Strong"/>
          <w:b w:val="0"/>
          <w:bCs w:val="0"/>
        </w:rPr>
        <w:t>4.</w:t>
      </w:r>
      <w:r w:rsidR="0029553F">
        <w:rPr>
          <w:rStyle w:val="Strong"/>
          <w:b w:val="0"/>
          <w:bCs w:val="0"/>
        </w:rPr>
        <w:t>5</w:t>
      </w:r>
      <w:r>
        <w:rPr>
          <w:rStyle w:val="Strong"/>
          <w:b w:val="0"/>
          <w:bCs w:val="0"/>
        </w:rPr>
        <w:t xml:space="preserve"> </w:t>
      </w:r>
      <w:proofErr w:type="spellStart"/>
      <w:r>
        <w:rPr>
          <w:rStyle w:val="Strong"/>
          <w:b w:val="0"/>
          <w:bCs w:val="0"/>
        </w:rPr>
        <w:t>Granger</w:t>
      </w:r>
      <w:proofErr w:type="spellEnd"/>
      <w:r>
        <w:rPr>
          <w:rStyle w:val="Strong"/>
          <w:b w:val="0"/>
          <w:bCs w:val="0"/>
        </w:rPr>
        <w:t>-tesztek a mémvolumen és a hírsűrűség között</w:t>
      </w:r>
      <w:bookmarkEnd w:id="29"/>
    </w:p>
    <w:p w14:paraId="3C8EC967" w14:textId="77777777" w:rsidR="00B77A8D" w:rsidRPr="00B77A8D" w:rsidRDefault="00B77A8D" w:rsidP="00B77A8D">
      <w:pPr>
        <w:rPr>
          <w:lang w:val="en-HU"/>
        </w:rPr>
      </w:pPr>
      <w:r w:rsidRPr="00B77A8D">
        <w:rPr>
          <w:lang w:val="en-HU"/>
        </w:rPr>
        <w:t>Az oksági irány feltárására szolgáló Granger-analízis célja annak meghatározása, hogy a hírek és a mémvolumen között megjelenik-e előrejelző kapcsolat. A vizsgálat az alábbi hipotézisekre fókuszál:</w:t>
      </w:r>
    </w:p>
    <w:p w14:paraId="30703D2B" w14:textId="19EF07C6" w:rsidR="00B77A8D" w:rsidRPr="00B77A8D" w:rsidRDefault="00B77A8D" w:rsidP="00B77A8D">
      <w:pPr>
        <w:numPr>
          <w:ilvl w:val="0"/>
          <w:numId w:val="48"/>
        </w:numPr>
        <w:rPr>
          <w:lang w:val="en-HU"/>
        </w:rPr>
      </w:pPr>
      <w:r w:rsidRPr="00B77A8D">
        <w:rPr>
          <w:lang w:val="en-HU"/>
        </w:rPr>
        <w:t>(H11) A hírek intenzitása (NYT-említések) Granger-értelemben előre jelzi a későbbi mémvolument.</w:t>
      </w:r>
    </w:p>
    <w:p w14:paraId="054FB1A6" w14:textId="165D6ECD" w:rsidR="00B77A8D" w:rsidRPr="00B77A8D" w:rsidRDefault="00B77A8D" w:rsidP="00B77A8D">
      <w:pPr>
        <w:numPr>
          <w:ilvl w:val="0"/>
          <w:numId w:val="48"/>
        </w:numPr>
        <w:rPr>
          <w:lang w:val="en-HU"/>
        </w:rPr>
      </w:pPr>
      <w:r w:rsidRPr="00B77A8D">
        <w:rPr>
          <w:lang w:val="en-HU"/>
        </w:rPr>
        <w:t>(H12) A megnövekedett mémvolumen Granger-értelemben előre jelzi a későbbi hírsűrűséget (NYT-említéseket).</w:t>
      </w:r>
    </w:p>
    <w:p w14:paraId="66F37FD4" w14:textId="63C69425" w:rsidR="00D63544" w:rsidRDefault="001408A5" w:rsidP="002A1EAC">
      <w:pPr>
        <w:pStyle w:val="NormalWeb"/>
      </w:pPr>
      <w:r>
        <w:lastRenderedPageBreak/>
        <w:t xml:space="preserve">A két folyamat közötti oksági irány vizsgálatához </w:t>
      </w:r>
      <w:proofErr w:type="spellStart"/>
      <w:r>
        <w:t>Granger</w:t>
      </w:r>
      <w:proofErr w:type="spellEnd"/>
      <w:r>
        <w:t xml:space="preserve">-oksági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 xml:space="preserve">időbeli </w:t>
      </w:r>
      <w:proofErr w:type="spellStart"/>
      <w:r>
        <w:rPr>
          <w:rStyle w:val="Strong"/>
        </w:rPr>
        <w:t>előrejelző</w:t>
      </w:r>
      <w:proofErr w:type="spellEnd"/>
      <w:r>
        <w:rPr>
          <w:rStyle w:val="Strong"/>
        </w:rPr>
        <w:t xml:space="preserve"> erőt</w:t>
      </w:r>
      <w:r>
        <w:t xml:space="preserve"> jelent.</w:t>
      </w:r>
      <w:r w:rsidR="002A1EAC">
        <w:t xml:space="preserve"> </w:t>
      </w:r>
      <w:r>
        <w:t>A vizsgálat</w:t>
      </w:r>
      <w:r w:rsidR="002A1EAC">
        <w:t xml:space="preserve"> eredményeit a 2. táblázat mutatja.</w:t>
      </w:r>
      <w:r>
        <w:t xml:space="preserve"> </w:t>
      </w:r>
    </w:p>
    <w:p w14:paraId="555695F0" w14:textId="51C4364C" w:rsidR="001408A5" w:rsidRDefault="001408A5" w:rsidP="001408A5">
      <w:pPr>
        <w:pStyle w:val="NormalWeb"/>
      </w:pPr>
      <w:r w:rsidRPr="00B77A8D">
        <w:rPr>
          <w:rStyle w:val="Strong"/>
          <w:b w:val="0"/>
          <w:bCs w:val="0"/>
        </w:rPr>
        <w:t>NYT-említések → mémvolumen:</w:t>
      </w:r>
      <w:r w:rsidR="00D63544" w:rsidRPr="00B77A8D">
        <w:rPr>
          <w:b/>
          <w:bCs/>
        </w:rPr>
        <w:t xml:space="preserve"> </w:t>
      </w:r>
      <w:r w:rsidRPr="00B77A8D">
        <w:t xml:space="preserve">A </w:t>
      </w:r>
      <w:r>
        <w:t xml:space="preserve">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w:t>
      </w:r>
      <w:proofErr w:type="spellStart"/>
      <w:r>
        <w:t>Granger</w:t>
      </w:r>
      <w:proofErr w:type="spellEnd"/>
      <w:r>
        <w:t>-értelemben előre jelezné a későbbi mémaktivitást</w:t>
      </w:r>
      <w:r w:rsidR="00B77A8D">
        <w:t>, ami ellentmond (H</w:t>
      </w:r>
      <w:proofErr w:type="gramStart"/>
      <w:r w:rsidR="00B77A8D">
        <w:t>11)-</w:t>
      </w:r>
      <w:proofErr w:type="spellStart"/>
      <w:proofErr w:type="gramEnd"/>
      <w:r w:rsidR="00B77A8D">
        <w:t>nek</w:t>
      </w:r>
      <w:proofErr w:type="spellEnd"/>
      <w:r>
        <w:t>.</w:t>
      </w:r>
    </w:p>
    <w:p w14:paraId="75C30B33" w14:textId="5870289F" w:rsidR="001408A5" w:rsidRDefault="00D72699" w:rsidP="001408A5">
      <w:pPr>
        <w:pStyle w:val="NormalWeb"/>
      </w:pPr>
      <w:r w:rsidRPr="00B77A8D">
        <w:rPr>
          <w:rStyle w:val="Strong"/>
          <w:b w:val="0"/>
          <w:bCs w:val="0"/>
        </w:rPr>
        <w:t>M</w:t>
      </w:r>
      <w:r w:rsidR="001408A5" w:rsidRPr="00B77A8D">
        <w:rPr>
          <w:rStyle w:val="Strong"/>
          <w:b w:val="0"/>
          <w:bCs w:val="0"/>
        </w:rPr>
        <w:t>émvolumen → NYT-említések</w:t>
      </w:r>
      <w:r w:rsidR="001408A5">
        <w:t xml:space="preserve">: Ezzel szemben az egyhetes késleltetés szignifikáns (p ≈ 0,017) eredményt adott, ami arra utal, hogy a megnövekedett mémvolumen </w:t>
      </w:r>
      <w:proofErr w:type="spellStart"/>
      <w:r w:rsidR="001408A5">
        <w:t>statisztikailag</w:t>
      </w:r>
      <w:proofErr w:type="spellEnd"/>
      <w:r w:rsidR="001408A5">
        <w:t xml:space="preserve"> kimutatható módon javítja a későbbi hírsűrűség előrejelzését</w:t>
      </w:r>
      <w:r w:rsidR="00B77A8D">
        <w:t xml:space="preserve">, összhangban </w:t>
      </w:r>
      <w:r w:rsidR="00B77A8D">
        <w:rPr>
          <w:lang w:val="en-US"/>
        </w:rPr>
        <w:t>(H</w:t>
      </w:r>
      <w:proofErr w:type="gramStart"/>
      <w:r w:rsidR="00B77A8D">
        <w:rPr>
          <w:lang w:val="en-US"/>
        </w:rPr>
        <w:t>12)-</w:t>
      </w:r>
      <w:proofErr w:type="gramEnd"/>
      <w:r w:rsidR="00B77A8D">
        <w:rPr>
          <w:lang w:val="en-US"/>
        </w:rPr>
        <w:t>vel.</w:t>
      </w:r>
      <w:r w:rsidR="001408A5">
        <w:t xml:space="preserve"> A hosszabb késleltetések esetében a hatás eltűnik, ami rövid, gyorsan lecsengő dinamikára utal: a média figyelme</w:t>
      </w:r>
      <w:r w:rsidR="00B77A8D">
        <w:t xml:space="preserve"> (</w:t>
      </w:r>
      <w:r w:rsidR="001408A5">
        <w:t xml:space="preserve">legalábbis a </w:t>
      </w:r>
      <w:r w:rsidR="001408A5" w:rsidRPr="000932C0">
        <w:rPr>
          <w:i/>
          <w:iCs/>
        </w:rPr>
        <w:t>New York Times</w:t>
      </w:r>
      <w:r w:rsidR="001408A5">
        <w:t xml:space="preserve"> esetében</w:t>
      </w:r>
      <w:r w:rsidR="00B77A8D">
        <w:t>)</w:t>
      </w:r>
      <w:r w:rsidR="001408A5">
        <w:t xml:space="preserve"> elsősorban azonnal reagál az online aktivitás felerősödésére, és a kapcsolat nem tartós.</w:t>
      </w:r>
    </w:p>
    <w:p w14:paraId="56919CC3" w14:textId="44DE8560" w:rsidR="001408A5" w:rsidRDefault="001408A5" w:rsidP="001408A5">
      <w:pPr>
        <w:pStyle w:val="NormalWeb"/>
      </w:pPr>
      <w:r>
        <w:t xml:space="preserve">A </w:t>
      </w:r>
      <w:proofErr w:type="spellStart"/>
      <w:r>
        <w:t>Granger</w:t>
      </w:r>
      <w:proofErr w:type="spellEnd"/>
      <w:r>
        <w:t>-eredmények és a CCF eredményeinek összevetése fontos következtetéshez vezet:</w:t>
      </w:r>
      <w:r w:rsidR="00D72699">
        <w:t xml:space="preserve"> </w:t>
      </w:r>
      <w:r>
        <w:rPr>
          <w:rStyle w:val="Strong"/>
        </w:rPr>
        <w:t xml:space="preserve">bár a nyers keresztkorreláció nem mutatott egyértelmű mintázatot, a </w:t>
      </w:r>
      <w:proofErr w:type="spellStart"/>
      <w:r>
        <w:rPr>
          <w:rStyle w:val="Strong"/>
        </w:rPr>
        <w:t>Granger</w:t>
      </w:r>
      <w:proofErr w:type="spellEnd"/>
      <w:r>
        <w:rPr>
          <w:rStyle w:val="Strong"/>
        </w:rPr>
        <w:t xml:space="preserve">-keretben, ahol az </w:t>
      </w:r>
      <w:proofErr w:type="spellStart"/>
      <w:r>
        <w:rPr>
          <w:rStyle w:val="Strong"/>
        </w:rPr>
        <w:t>autokorreláció</w:t>
      </w:r>
      <w:proofErr w:type="spellEnd"/>
      <w:r>
        <w:rPr>
          <w:rStyle w:val="Strong"/>
        </w:rPr>
        <w:t xml:space="preserve"> hatásai kontrolláltak, kimutathatóvá válik egy rövid távú, </w:t>
      </w:r>
      <w:proofErr w:type="spellStart"/>
      <w:r>
        <w:rPr>
          <w:rStyle w:val="Strong"/>
        </w:rPr>
        <w:t>memes</w:t>
      </w:r>
      <w:proofErr w:type="spellEnd"/>
      <w:r>
        <w:rPr>
          <w:rStyle w:val="Strong"/>
        </w:rPr>
        <w:t xml:space="preserve"> → NYT irányú </w:t>
      </w:r>
      <w:proofErr w:type="spellStart"/>
      <w:r>
        <w:rPr>
          <w:rStyle w:val="Strong"/>
        </w:rPr>
        <w:t>előrejelző</w:t>
      </w:r>
      <w:proofErr w:type="spellEnd"/>
      <w:r>
        <w:rPr>
          <w:rStyle w:val="Strong"/>
        </w:rPr>
        <w:t xml:space="preserve"> kapcsolat.</w:t>
      </w:r>
      <w:r>
        <w:t xml:space="preserve"> Ez azt sugallja, hogy a média bizonyos esetekben reagál a platformokon zajló aktivitásra, míg fordított irányban nem található </w:t>
      </w:r>
      <w:proofErr w:type="spellStart"/>
      <w:r>
        <w:t>statisztikailag</w:t>
      </w:r>
      <w:proofErr w:type="spellEnd"/>
      <w:r>
        <w:t xml:space="preserve"> alátámasztható </w:t>
      </w:r>
      <w:proofErr w:type="spellStart"/>
      <w:r>
        <w:t>előrejelző</w:t>
      </w:r>
      <w:proofErr w:type="spellEnd"/>
      <w:r>
        <w:t xml:space="preserve">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Default="001408A5" w:rsidP="001408A5">
      <w:pPr>
        <w:pStyle w:val="NormalWeb"/>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 xml:space="preserve">A teszt eredményei természetesen nem kauzális mechanizmust azonosítanak, hanem </w:t>
      </w:r>
      <w:proofErr w:type="spellStart"/>
      <w:r>
        <w:lastRenderedPageBreak/>
        <w:t>előrejelző</w:t>
      </w:r>
      <w:proofErr w:type="spellEnd"/>
      <w:r>
        <w:t xml:space="preserve"> struktúrát; a feltárt hatás így a média rövid távú reakciómintázataival áll összhangban, nem pedig oksági csatornákkal.</w:t>
      </w:r>
    </w:p>
    <w:tbl>
      <w:tblPr>
        <w:tblStyle w:val="TableGrid"/>
        <w:tblW w:w="8359" w:type="dxa"/>
        <w:jc w:val="center"/>
        <w:tblLook w:val="04A0" w:firstRow="1" w:lastRow="0" w:firstColumn="1" w:lastColumn="0" w:noHBand="0" w:noVBand="1"/>
      </w:tblPr>
      <w:tblGrid>
        <w:gridCol w:w="1269"/>
        <w:gridCol w:w="3404"/>
        <w:gridCol w:w="3686"/>
      </w:tblGrid>
      <w:tr w:rsidR="00D441D5" w14:paraId="4427B44A" w14:textId="77777777" w:rsidTr="006E6390">
        <w:trPr>
          <w:trHeight w:val="1001"/>
          <w:jc w:val="center"/>
        </w:trPr>
        <w:tc>
          <w:tcPr>
            <w:tcW w:w="1269" w:type="dxa"/>
          </w:tcPr>
          <w:p w14:paraId="38623F89" w14:textId="6C4B2CD9" w:rsidR="00D441D5" w:rsidRPr="00B51C10" w:rsidRDefault="006E6390" w:rsidP="006E6390">
            <w:pPr>
              <w:pStyle w:val="NormalWeb"/>
              <w:ind w:firstLine="0"/>
              <w:jc w:val="center"/>
            </w:pPr>
            <w:r>
              <w:t>Késleltetés</w:t>
            </w:r>
            <w:r>
              <w:br/>
              <w:t>(hét)</w:t>
            </w:r>
          </w:p>
        </w:tc>
        <w:tc>
          <w:tcPr>
            <w:tcW w:w="3404" w:type="dxa"/>
          </w:tcPr>
          <w:p w14:paraId="2C2C4B21" w14:textId="594439E2" w:rsidR="00D441D5" w:rsidRPr="00B51C10" w:rsidRDefault="00D441D5" w:rsidP="00B51C10">
            <w:pPr>
              <w:pStyle w:val="NormalWeb"/>
              <w:ind w:firstLine="0"/>
              <w:jc w:val="center"/>
              <w:rPr>
                <w:lang w:val="en-US"/>
              </w:rPr>
            </w:pPr>
            <w:r w:rsidRPr="00B51C10">
              <w:t xml:space="preserve">NYT </w:t>
            </w:r>
            <w:proofErr w:type="spellStart"/>
            <w:r w:rsidRPr="00B51C10">
              <w:t>mentions</w:t>
            </w:r>
            <w:proofErr w:type="spellEnd"/>
            <w:r w:rsidRPr="00B51C10">
              <w:t xml:space="preserve"> → Meme </w:t>
            </w:r>
            <w:proofErr w:type="spellStart"/>
            <w:r w:rsidRPr="00B51C10">
              <w:t>activity</w:t>
            </w:r>
            <w:proofErr w:type="spellEnd"/>
            <w:r>
              <w:t xml:space="preserve"> </w:t>
            </w:r>
            <w:r>
              <w:br/>
              <w:t>p-</w:t>
            </w:r>
            <w:proofErr w:type="spellStart"/>
            <w:r>
              <w:t>value</w:t>
            </w:r>
            <w:proofErr w:type="spellEnd"/>
          </w:p>
        </w:tc>
        <w:tc>
          <w:tcPr>
            <w:tcW w:w="3686" w:type="dxa"/>
          </w:tcPr>
          <w:p w14:paraId="698F93D8" w14:textId="75DD63A2" w:rsidR="00D441D5" w:rsidRDefault="00D441D5" w:rsidP="00B51C10">
            <w:pPr>
              <w:pStyle w:val="NormalWeb"/>
              <w:ind w:firstLine="0"/>
              <w:jc w:val="center"/>
              <w:rPr>
                <w:lang w:val="en-US"/>
              </w:rPr>
            </w:pPr>
            <w:r w:rsidRPr="00B51C10">
              <w:t xml:space="preserve">Meme </w:t>
            </w:r>
            <w:proofErr w:type="spellStart"/>
            <w:r w:rsidRPr="00B51C10">
              <w:t>activity</w:t>
            </w:r>
            <w:proofErr w:type="spellEnd"/>
            <w:r w:rsidRPr="00B51C10">
              <w:t xml:space="preserve"> → NYT </w:t>
            </w:r>
            <w:proofErr w:type="spellStart"/>
            <w:r w:rsidRPr="00B51C10">
              <w:t>mentions</w:t>
            </w:r>
            <w:proofErr w:type="spellEnd"/>
            <w:r>
              <w:br/>
            </w:r>
            <w:r>
              <w:rPr>
                <w:lang w:val="en-US"/>
              </w:rPr>
              <w:t>p-value</w:t>
            </w:r>
          </w:p>
        </w:tc>
      </w:tr>
      <w:tr w:rsidR="00D441D5" w14:paraId="230B3088" w14:textId="77777777" w:rsidTr="006E6390">
        <w:trPr>
          <w:jc w:val="center"/>
        </w:trPr>
        <w:tc>
          <w:tcPr>
            <w:tcW w:w="1269" w:type="dxa"/>
          </w:tcPr>
          <w:p w14:paraId="362927A4" w14:textId="072D7074" w:rsidR="00D441D5" w:rsidRPr="00B51C10" w:rsidRDefault="00D441D5" w:rsidP="00B51C10">
            <w:pPr>
              <w:pStyle w:val="NormalWeb"/>
              <w:ind w:firstLine="0"/>
            </w:pPr>
            <w:r>
              <w:t>1</w:t>
            </w:r>
          </w:p>
        </w:tc>
        <w:tc>
          <w:tcPr>
            <w:tcW w:w="3404" w:type="dxa"/>
          </w:tcPr>
          <w:p w14:paraId="63E29977" w14:textId="65BFCDEE" w:rsidR="00D441D5" w:rsidRDefault="00D441D5" w:rsidP="00B51C10">
            <w:pPr>
              <w:pStyle w:val="NormalWeb"/>
              <w:ind w:firstLine="0"/>
              <w:rPr>
                <w:lang w:val="en-US"/>
              </w:rPr>
            </w:pPr>
            <w:r w:rsidRPr="00B51C10">
              <w:t>0.0757</w:t>
            </w:r>
          </w:p>
        </w:tc>
        <w:tc>
          <w:tcPr>
            <w:tcW w:w="3686" w:type="dxa"/>
          </w:tcPr>
          <w:p w14:paraId="63F4025A" w14:textId="7150B8C8" w:rsidR="00D441D5" w:rsidRDefault="00D441D5" w:rsidP="00B51C10">
            <w:pPr>
              <w:pStyle w:val="NormalWeb"/>
              <w:ind w:firstLine="0"/>
              <w:rPr>
                <w:lang w:val="en-US"/>
              </w:rPr>
            </w:pPr>
            <w:r w:rsidRPr="00B51C10">
              <w:t>0.0167</w:t>
            </w:r>
          </w:p>
        </w:tc>
      </w:tr>
      <w:tr w:rsidR="00D441D5" w14:paraId="377158C2" w14:textId="77777777" w:rsidTr="006E6390">
        <w:trPr>
          <w:jc w:val="center"/>
        </w:trPr>
        <w:tc>
          <w:tcPr>
            <w:tcW w:w="1269" w:type="dxa"/>
          </w:tcPr>
          <w:p w14:paraId="7F519237" w14:textId="753FB4E8" w:rsidR="00D441D5" w:rsidRDefault="00D441D5" w:rsidP="00B51C10">
            <w:pPr>
              <w:pStyle w:val="NormalWeb"/>
              <w:ind w:firstLine="0"/>
              <w:rPr>
                <w:lang w:val="en-US"/>
              </w:rPr>
            </w:pPr>
            <w:r>
              <w:rPr>
                <w:lang w:val="en-US"/>
              </w:rPr>
              <w:t>2</w:t>
            </w:r>
          </w:p>
        </w:tc>
        <w:tc>
          <w:tcPr>
            <w:tcW w:w="3404" w:type="dxa"/>
          </w:tcPr>
          <w:p w14:paraId="77634CC0" w14:textId="4B8283CA" w:rsidR="00D441D5" w:rsidRDefault="00D441D5" w:rsidP="00B51C10">
            <w:pPr>
              <w:pStyle w:val="NormalWeb"/>
              <w:ind w:firstLine="0"/>
              <w:rPr>
                <w:lang w:val="en-US"/>
              </w:rPr>
            </w:pPr>
            <w:r w:rsidRPr="00B51C10">
              <w:t>0.3111</w:t>
            </w:r>
          </w:p>
        </w:tc>
        <w:tc>
          <w:tcPr>
            <w:tcW w:w="3686" w:type="dxa"/>
          </w:tcPr>
          <w:p w14:paraId="6BEB282E" w14:textId="6A6310C9" w:rsidR="00D441D5" w:rsidRDefault="00D441D5" w:rsidP="00B51C10">
            <w:pPr>
              <w:pStyle w:val="NormalWeb"/>
              <w:ind w:firstLine="0"/>
              <w:rPr>
                <w:lang w:val="en-US"/>
              </w:rPr>
            </w:pPr>
            <w:r w:rsidRPr="00B51C10">
              <w:t>0.7012</w:t>
            </w:r>
          </w:p>
        </w:tc>
      </w:tr>
      <w:tr w:rsidR="00D441D5" w14:paraId="5AF153CE" w14:textId="77777777" w:rsidTr="006E6390">
        <w:trPr>
          <w:jc w:val="center"/>
        </w:trPr>
        <w:tc>
          <w:tcPr>
            <w:tcW w:w="1269" w:type="dxa"/>
          </w:tcPr>
          <w:p w14:paraId="1266E179" w14:textId="280C0CE9" w:rsidR="00D441D5" w:rsidRDefault="00D441D5" w:rsidP="00B51C10">
            <w:pPr>
              <w:pStyle w:val="NormalWeb"/>
              <w:ind w:firstLine="0"/>
              <w:rPr>
                <w:lang w:val="en-US"/>
              </w:rPr>
            </w:pPr>
            <w:r>
              <w:rPr>
                <w:lang w:val="en-US"/>
              </w:rPr>
              <w:t>3</w:t>
            </w:r>
          </w:p>
        </w:tc>
        <w:tc>
          <w:tcPr>
            <w:tcW w:w="3404" w:type="dxa"/>
          </w:tcPr>
          <w:p w14:paraId="0FE48E04" w14:textId="533749E5" w:rsidR="00D441D5" w:rsidRDefault="00D441D5" w:rsidP="00B51C10">
            <w:pPr>
              <w:pStyle w:val="NormalWeb"/>
              <w:ind w:firstLine="0"/>
              <w:rPr>
                <w:lang w:val="en-US"/>
              </w:rPr>
            </w:pPr>
            <w:r w:rsidRPr="00B51C10">
              <w:t>0.3356</w:t>
            </w:r>
          </w:p>
        </w:tc>
        <w:tc>
          <w:tcPr>
            <w:tcW w:w="3686" w:type="dxa"/>
          </w:tcPr>
          <w:p w14:paraId="11FE117B" w14:textId="5392F7C7" w:rsidR="00D441D5" w:rsidRDefault="00D441D5" w:rsidP="00B51C10">
            <w:pPr>
              <w:pStyle w:val="NormalWeb"/>
              <w:ind w:firstLine="0"/>
              <w:rPr>
                <w:lang w:val="en-US"/>
              </w:rPr>
            </w:pPr>
            <w:r w:rsidRPr="00B51C10">
              <w:t>0.9068</w:t>
            </w:r>
          </w:p>
        </w:tc>
      </w:tr>
      <w:tr w:rsidR="00D441D5" w14:paraId="72CFD7EB" w14:textId="77777777" w:rsidTr="006E6390">
        <w:trPr>
          <w:jc w:val="center"/>
        </w:trPr>
        <w:tc>
          <w:tcPr>
            <w:tcW w:w="1269" w:type="dxa"/>
          </w:tcPr>
          <w:p w14:paraId="7728E18C" w14:textId="71581E62" w:rsidR="00D441D5" w:rsidRDefault="00D441D5" w:rsidP="00B51C10">
            <w:pPr>
              <w:pStyle w:val="NormalWeb"/>
              <w:ind w:firstLine="0"/>
              <w:rPr>
                <w:lang w:val="en-US"/>
              </w:rPr>
            </w:pPr>
            <w:r>
              <w:rPr>
                <w:lang w:val="en-US"/>
              </w:rPr>
              <w:t>4</w:t>
            </w:r>
          </w:p>
        </w:tc>
        <w:tc>
          <w:tcPr>
            <w:tcW w:w="3404" w:type="dxa"/>
          </w:tcPr>
          <w:p w14:paraId="76619E49" w14:textId="64D59F51" w:rsidR="00D441D5" w:rsidRDefault="00D441D5" w:rsidP="00B51C10">
            <w:pPr>
              <w:pStyle w:val="NormalWeb"/>
              <w:ind w:firstLine="0"/>
              <w:rPr>
                <w:lang w:val="en-US"/>
              </w:rPr>
            </w:pPr>
            <w:r w:rsidRPr="00B51C10">
              <w:t>0.4307</w:t>
            </w:r>
          </w:p>
        </w:tc>
        <w:tc>
          <w:tcPr>
            <w:tcW w:w="3686" w:type="dxa"/>
          </w:tcPr>
          <w:p w14:paraId="62C676FE" w14:textId="7F6E3B18" w:rsidR="00D441D5" w:rsidRDefault="00D441D5" w:rsidP="00B51C10">
            <w:pPr>
              <w:pStyle w:val="NormalWeb"/>
              <w:ind w:firstLine="0"/>
              <w:rPr>
                <w:lang w:val="en-US"/>
              </w:rPr>
            </w:pPr>
            <w:r w:rsidRPr="00B51C10">
              <w:t>0.9890</w:t>
            </w:r>
          </w:p>
        </w:tc>
      </w:tr>
    </w:tbl>
    <w:p w14:paraId="2394E177" w14:textId="0C705716" w:rsidR="006861EE" w:rsidRDefault="006861EE" w:rsidP="006861EE">
      <w:pPr>
        <w:pStyle w:val="BodyText"/>
        <w:widowControl w:val="0"/>
        <w:suppressAutoHyphens/>
        <w:spacing w:before="120" w:line="240" w:lineRule="auto"/>
        <w:ind w:left="709"/>
        <w:jc w:val="center"/>
      </w:pPr>
      <w:r>
        <w:rPr>
          <w:lang w:val="en-US"/>
        </w:rPr>
        <w:t>2.</w:t>
      </w:r>
      <w:r>
        <w:rPr>
          <w:lang w:val="en-US"/>
        </w:rPr>
        <w:tab/>
      </w:r>
      <w:r w:rsidRPr="00487F85">
        <w:t xml:space="preserve">Táblázat: </w:t>
      </w:r>
      <w:proofErr w:type="spellStart"/>
      <w:r>
        <w:t>Granger-causality</w:t>
      </w:r>
      <w:proofErr w:type="spellEnd"/>
      <w:r>
        <w:t xml:space="preserve"> teszt eredményei</w:t>
      </w:r>
    </w:p>
    <w:p w14:paraId="5291E2C8" w14:textId="219A5585" w:rsidR="00B51C10" w:rsidRPr="006861EE" w:rsidRDefault="00B51C10" w:rsidP="001408A5">
      <w:pPr>
        <w:pStyle w:val="NormalWeb"/>
      </w:pPr>
    </w:p>
    <w:p w14:paraId="4DAEA0FE" w14:textId="73D11351" w:rsidR="00615BDC" w:rsidRPr="00615BDC" w:rsidRDefault="00615BDC" w:rsidP="007E198D">
      <w:pPr>
        <w:pStyle w:val="Heading2"/>
      </w:pPr>
      <w:bookmarkStart w:id="30" w:name="_Toc216349920"/>
      <w:r w:rsidRPr="00615BDC">
        <w:t>4.</w:t>
      </w:r>
      <w:r w:rsidR="004B5DDF">
        <w:t>6</w:t>
      </w:r>
      <w:r w:rsidRPr="00615BDC">
        <w:t xml:space="preserve"> Panel regresszió (TWFE)</w:t>
      </w:r>
      <w:bookmarkEnd w:id="30"/>
    </w:p>
    <w:p w14:paraId="3F630637" w14:textId="2320D143" w:rsidR="00615BDC" w:rsidRDefault="00615BDC" w:rsidP="007266DE">
      <w:pPr>
        <w:pStyle w:val="Heading3"/>
        <w:numPr>
          <w:ilvl w:val="0"/>
          <w:numId w:val="0"/>
        </w:numPr>
      </w:pPr>
      <w:bookmarkStart w:id="31" w:name="_Toc216349921"/>
      <w:r w:rsidRPr="00615BDC">
        <w:t>4.</w:t>
      </w:r>
      <w:r w:rsidR="004B5DDF">
        <w:t>6</w:t>
      </w:r>
      <w:r w:rsidRPr="00615BDC">
        <w:t>.1 Modell specifikáció</w:t>
      </w:r>
      <w:bookmarkEnd w:id="31"/>
    </w:p>
    <w:p w14:paraId="1BB6F186" w14:textId="1FACA599" w:rsidR="00B77A8D" w:rsidRDefault="00B77A8D" w:rsidP="00B77A8D">
      <w:r w:rsidRPr="00B77A8D">
        <w:t xml:space="preserve">A panelregressziós elemzés célja annak meghatározása, hogy a médiamegjelenések és a kapcsolódó </w:t>
      </w:r>
      <w:r w:rsidR="002F1E47">
        <w:t>hír-</w:t>
      </w:r>
      <w:proofErr w:type="spellStart"/>
      <w:r w:rsidR="002F1E47">
        <w:t>sentiment</w:t>
      </w:r>
      <w:proofErr w:type="spellEnd"/>
      <w:r w:rsidRPr="00B77A8D">
        <w:t xml:space="preserve"> milyen mértékben magyarázzák a mémvolument, az </w:t>
      </w:r>
      <w:proofErr w:type="spellStart"/>
      <w:r w:rsidRPr="00B77A8D">
        <w:t>engagementet</w:t>
      </w:r>
      <w:proofErr w:type="spellEnd"/>
      <w:r w:rsidRPr="00B77A8D">
        <w:t xml:space="preserve"> és a mémek érzelmi mintázatait. Ennek megfelelően a TWFE-modell az alábbi hipotézisekre fókuszál:</w:t>
      </w:r>
    </w:p>
    <w:p w14:paraId="1E470920" w14:textId="5EDEA2C5" w:rsidR="00B77A8D" w:rsidRDefault="00B77A8D" w:rsidP="00B77A8D">
      <w:pPr>
        <w:pStyle w:val="ListParagraph"/>
        <w:numPr>
          <w:ilvl w:val="0"/>
          <w:numId w:val="49"/>
        </w:numPr>
      </w:pPr>
      <w:r w:rsidRPr="00B77A8D">
        <w:t>(H14)</w:t>
      </w:r>
      <w:r>
        <w:t xml:space="preserve"> </w:t>
      </w:r>
      <w:r w:rsidRPr="00B77A8D">
        <w:t xml:space="preserve">A </w:t>
      </w:r>
      <w:r w:rsidRPr="000932C0">
        <w:rPr>
          <w:i/>
          <w:iCs/>
        </w:rPr>
        <w:t>New York Times</w:t>
      </w:r>
      <w:r w:rsidRPr="00B77A8D">
        <w:t>-említések (</w:t>
      </w:r>
      <w:proofErr w:type="spellStart"/>
      <w:r w:rsidRPr="00B77A8D">
        <w:t>NYT_mention</w:t>
      </w:r>
      <w:proofErr w:type="spellEnd"/>
      <w:r w:rsidRPr="00B77A8D">
        <w:t xml:space="preserve">) szignifikáns, pozitív hatást gyakorolnak a mémvolumenre és az </w:t>
      </w:r>
      <w:proofErr w:type="spellStart"/>
      <w:r w:rsidRPr="00B77A8D">
        <w:t>engagementre</w:t>
      </w:r>
      <w:proofErr w:type="spellEnd"/>
      <w:r w:rsidRPr="00B77A8D">
        <w:t>.</w:t>
      </w:r>
    </w:p>
    <w:p w14:paraId="348E93F1" w14:textId="30BAF5D2" w:rsidR="00B77A8D" w:rsidRDefault="00B77A8D" w:rsidP="00B77A8D">
      <w:pPr>
        <w:pStyle w:val="ListParagraph"/>
        <w:numPr>
          <w:ilvl w:val="0"/>
          <w:numId w:val="49"/>
        </w:numPr>
      </w:pPr>
      <w:r w:rsidRPr="00B77A8D">
        <w:t>(H1</w:t>
      </w:r>
      <w:r>
        <w:t xml:space="preserve">5) </w:t>
      </w:r>
      <w:r w:rsidRPr="00B77A8D">
        <w:t xml:space="preserve">A </w:t>
      </w:r>
      <w:r w:rsidR="002F1E47">
        <w:t>hír-</w:t>
      </w:r>
      <w:proofErr w:type="spellStart"/>
      <w:r w:rsidR="002F1E47">
        <w:t>sentiment</w:t>
      </w:r>
      <w:proofErr w:type="spellEnd"/>
      <w:r w:rsidRPr="00B77A8D">
        <w:t xml:space="preserve"> (</w:t>
      </w:r>
      <w:proofErr w:type="spellStart"/>
      <w:r w:rsidRPr="00B77A8D">
        <w:t>nyt_sentiment</w:t>
      </w:r>
      <w:proofErr w:type="spellEnd"/>
      <w:r w:rsidRPr="00B77A8D">
        <w:t xml:space="preserve">) többletinformációt hordoz a puszta megjelenésekhez képest, és érdemben módosítja a mémvolumen és az </w:t>
      </w:r>
      <w:proofErr w:type="spellStart"/>
      <w:r w:rsidRPr="00B77A8D">
        <w:t>engagement</w:t>
      </w:r>
      <w:proofErr w:type="spellEnd"/>
      <w:r w:rsidRPr="00B77A8D">
        <w:t xml:space="preserve"> alakulását.</w:t>
      </w:r>
    </w:p>
    <w:p w14:paraId="7DDFE709" w14:textId="1AA230EB" w:rsidR="00B77A8D" w:rsidRPr="00B77A8D" w:rsidRDefault="00B77A8D" w:rsidP="00B77A8D">
      <w:pPr>
        <w:pStyle w:val="ListParagraph"/>
        <w:numPr>
          <w:ilvl w:val="0"/>
          <w:numId w:val="49"/>
        </w:numPr>
        <w:rPr>
          <w:lang w:val="en-HU"/>
        </w:rPr>
      </w:pPr>
      <w:r w:rsidRPr="00B77A8D">
        <w:t>(H1</w:t>
      </w:r>
      <w:r>
        <w:t>6</w:t>
      </w:r>
      <w:r w:rsidRPr="00B77A8D">
        <w:t>)</w:t>
      </w:r>
      <w:r>
        <w:t xml:space="preserve"> </w:t>
      </w:r>
      <w:r w:rsidRPr="00B77A8D">
        <w:rPr>
          <w:lang w:val="en-HU"/>
        </w:rPr>
        <w:t>A hírek hatása időben elnyúló: a késleltetett NYT_mention és sentiment változók kumulatív hatása pozitív és szignifikáns.</w:t>
      </w:r>
    </w:p>
    <w:p w14:paraId="57FA36A1" w14:textId="209EA635" w:rsidR="00461527" w:rsidRDefault="00461527" w:rsidP="00461527">
      <w:r>
        <w:t xml:space="preserve">A panel regressziós elemzés alapját egy </w:t>
      </w:r>
      <w:proofErr w:type="spellStart"/>
      <w:r>
        <w:t>kétirányú</w:t>
      </w:r>
      <w:proofErr w:type="spellEnd"/>
      <w:r>
        <w:t xml:space="preserve"> fix hatásos (</w:t>
      </w:r>
      <w:proofErr w:type="spellStart"/>
      <w:r>
        <w:t>Two-Way</w:t>
      </w:r>
      <w:proofErr w:type="spellEnd"/>
      <w:r>
        <w:t xml:space="preserve"> Fixed </w:t>
      </w:r>
      <w:proofErr w:type="spellStart"/>
      <w:r>
        <w:t>Effects</w:t>
      </w:r>
      <w:proofErr w:type="spellEnd"/>
      <w:r>
        <w:t xml:space="preserve">, TWFE) modell képezi, amely a márkák időben állandó sajátosságait, valamint az összes márkát érintő, héthez kötődő közös sokkokat különíti el. A módszer célja annak feltárása, hogy a </w:t>
      </w:r>
      <w:r w:rsidRPr="000932C0">
        <w:rPr>
          <w:i/>
          <w:iCs/>
        </w:rPr>
        <w:t>New York Times</w:t>
      </w:r>
      <w:r>
        <w:t xml:space="preserve"> márkaemlítései és a kapcsolódó </w:t>
      </w:r>
      <w:r w:rsidR="002F1E47">
        <w:t>hír-</w:t>
      </w:r>
      <w:proofErr w:type="spellStart"/>
      <w:r w:rsidR="002F1E47">
        <w:t>sentiment</w:t>
      </w:r>
      <w:proofErr w:type="spellEnd"/>
      <w:r>
        <w:t xml:space="preserve"> milyen összefüggést mutatnak a mémaktivitás különböző mutatóival.</w:t>
      </w:r>
    </w:p>
    <w:p w14:paraId="0D976D70" w14:textId="1E1DE80F" w:rsidR="00461527" w:rsidRDefault="00461527" w:rsidP="00461527">
      <w:r>
        <w:lastRenderedPageBreak/>
        <w:t xml:space="preserve">A modell három fő kimeneti változóval dolgozik: a log1p transzformációval normalizált heti mémvolumennel, a mémek átlagos </w:t>
      </w:r>
      <w:proofErr w:type="spellStart"/>
      <w:r>
        <w:t>sentimentértékével</w:t>
      </w:r>
      <w:proofErr w:type="spellEnd"/>
      <w:r>
        <w:t xml:space="preserve">, valamint a log1p transzformált </w:t>
      </w:r>
      <w:proofErr w:type="spellStart"/>
      <w:r>
        <w:t>engagement</w:t>
      </w:r>
      <w:proofErr w:type="spellEnd"/>
      <w:r>
        <w:t xml:space="preserve">-mutatóval. </w:t>
      </w:r>
      <w:r w:rsidR="000932C0" w:rsidRPr="000932C0">
        <w:t xml:space="preserve">a fő magyarázóváltozókat a </w:t>
      </w:r>
      <w:r w:rsidR="000932C0" w:rsidRPr="000932C0">
        <w:rPr>
          <w:i/>
          <w:iCs/>
        </w:rPr>
        <w:t>New York Times</w:t>
      </w:r>
      <w:r w:rsidR="000932C0" w:rsidRPr="000932C0">
        <w:t xml:space="preserve">-cikkek heti darabszámát leíró </w:t>
      </w:r>
      <w:proofErr w:type="spellStart"/>
      <w:r w:rsidR="000932C0" w:rsidRPr="000932C0">
        <w:t>NYT_mention</w:t>
      </w:r>
      <w:proofErr w:type="spellEnd"/>
      <w:r w:rsidR="000932C0" w:rsidRPr="000932C0">
        <w:t xml:space="preserve"> változó (és </w:t>
      </w:r>
      <w:proofErr w:type="spellStart"/>
      <w:r w:rsidR="000932C0" w:rsidRPr="000932C0">
        <w:t>lagsorozata</w:t>
      </w:r>
      <w:proofErr w:type="spellEnd"/>
      <w:r w:rsidR="000932C0" w:rsidRPr="000932C0">
        <w:t xml:space="preserve">), valamint specifikációtól függően az ezekből számított mondatszintű </w:t>
      </w:r>
      <w:r w:rsidR="002F1E47">
        <w:t>hír-</w:t>
      </w:r>
      <w:proofErr w:type="spellStart"/>
      <w:r w:rsidR="002F1E47">
        <w:t>sentiment</w:t>
      </w:r>
      <w:proofErr w:type="spellEnd"/>
      <w:r w:rsidR="000932C0" w:rsidRPr="000932C0">
        <w:t xml:space="preserve"> adják.</w:t>
      </w:r>
      <w:r w:rsidR="000932C0">
        <w:t xml:space="preserve"> </w:t>
      </w:r>
      <w:r>
        <w:t xml:space="preserve">A hírek időben elnyúló hatását a modell az aktuális hét mellett legfeljebb négyhetes késleltetésekkel ragadja meg (k = 0…4). A négy késleltetésből álló alapváltozat mellett három-, kettő- és egyhetes </w:t>
      </w:r>
      <w:proofErr w:type="spellStart"/>
      <w:r>
        <w:t>lagstruktúrával</w:t>
      </w:r>
      <w:proofErr w:type="spellEnd"/>
      <w:r>
        <w:t xml:space="preserve"> készült robusztussági variánsok is szerepelnek.</w:t>
      </w:r>
    </w:p>
    <w:p w14:paraId="21ED42A5" w14:textId="57058A25" w:rsidR="00461527" w:rsidRDefault="00461527" w:rsidP="00461527">
      <w:r>
        <w:t xml:space="preserve">A specifikáció minden esetben tartalmazza a </w:t>
      </w:r>
      <w:proofErr w:type="spellStart"/>
      <w:r>
        <w:t>reddit_activity</w:t>
      </w:r>
      <w:proofErr w:type="spellEnd"/>
      <w:r>
        <w:t xml:space="preserve">_{t−1} változót, amely az adott márkához kapcsolódó </w:t>
      </w:r>
      <w:proofErr w:type="spellStart"/>
      <w:r>
        <w:t>subreddit</w:t>
      </w:r>
      <w:proofErr w:type="spellEnd"/>
      <w:r>
        <w:t xml:space="preserve"> megelőző heti aktivitását méri. Ez az idősoros kontroll a platformforgalom olyan ingadozásait szűri ki, amelyek az NYT-</w:t>
      </w:r>
      <w:proofErr w:type="spellStart"/>
      <w:r>
        <w:t>től</w:t>
      </w:r>
      <w:proofErr w:type="spellEnd"/>
      <w:r>
        <w:t xml:space="preserve"> függetlenül is képesek befolyásolni a mémek mennyiségét vagy érzelmi tónusát. A változó késleltetett formában kerül a modellbe, elkerülve ezzel a </w:t>
      </w:r>
      <w:proofErr w:type="spellStart"/>
      <w:r>
        <w:t>szimultaneitás</w:t>
      </w:r>
      <w:proofErr w:type="spellEnd"/>
      <w:r>
        <w:t xml:space="preserve"> és a „</w:t>
      </w:r>
      <w:proofErr w:type="spellStart"/>
      <w:r>
        <w:t>bad</w:t>
      </w:r>
      <w:proofErr w:type="spellEnd"/>
      <w:r>
        <w:t xml:space="preserve"> </w:t>
      </w:r>
      <w:proofErr w:type="spellStart"/>
      <w:r>
        <w:t>control</w:t>
      </w:r>
      <w:proofErr w:type="spellEnd"/>
      <w:r>
        <w:t>” típusú torzítások kialakulását.</w:t>
      </w:r>
    </w:p>
    <w:p w14:paraId="3C7EAB7E" w14:textId="7A5E86FB" w:rsidR="00BB2733" w:rsidRDefault="00BB2733" w:rsidP="007266DE">
      <w:r>
        <w:t xml:space="preserve">A </w:t>
      </w:r>
      <w:r w:rsidR="002F1E47">
        <w:t>hír-</w:t>
      </w:r>
      <w:proofErr w:type="spellStart"/>
      <w:r w:rsidR="002F1E47">
        <w:t>sentiment</w:t>
      </w:r>
      <w:proofErr w:type="spellEnd"/>
      <w:r>
        <w:t xml:space="preserve"> csak azokban a hetekben rendelkezik értékkel, amelyekben az adott márkáról legalább egy </w:t>
      </w:r>
      <w:r w:rsidRPr="000932C0">
        <w:rPr>
          <w:i/>
          <w:iCs/>
        </w:rPr>
        <w:t>New York Times</w:t>
      </w:r>
      <w:r>
        <w:t xml:space="preserve">-cikk megjelent. A </w:t>
      </w:r>
      <w:proofErr w:type="spellStart"/>
      <w:r>
        <w:t>sentimentváltozó</w:t>
      </w:r>
      <w:proofErr w:type="spellEnd"/>
      <w:r>
        <w:t xml:space="preserve"> lefedettsége ezért nem teljes: a tárgyhéten a </w:t>
      </w:r>
      <w:proofErr w:type="spellStart"/>
      <w:r>
        <w:t>brand</w:t>
      </w:r>
      <w:proofErr w:type="spellEnd"/>
      <w:r>
        <w:t>–hetek körülbelül 44%-</w:t>
      </w:r>
      <w:proofErr w:type="spellStart"/>
      <w:r>
        <w:t>ában</w:t>
      </w:r>
      <w:proofErr w:type="spellEnd"/>
      <w:r>
        <w:t>, míg az aktuális héttel és a késleltetett értékekkel együtt vizsgált többhetes ablakban mindössze mintegy 23,5%-</w:t>
      </w:r>
      <w:proofErr w:type="spellStart"/>
      <w:r>
        <w:t>ában</w:t>
      </w:r>
      <w:proofErr w:type="spellEnd"/>
      <w:r>
        <w:t xml:space="preserve"> áll rendelkezésre. Ez a hiányosság azt eredményezi, hogy a </w:t>
      </w:r>
      <w:proofErr w:type="spellStart"/>
      <w:r>
        <w:t>sentimentre</w:t>
      </w:r>
      <w:proofErr w:type="spellEnd"/>
      <w:r>
        <w:t xml:space="preserve"> épülő specifikációk szükségszerűen kisebb és szelektált mintán becsülhetők, ami összehasonlíthatósági problémákat vetne fel, ha kizárólag ezekre támaszkodna az elemzés.</w:t>
      </w:r>
    </w:p>
    <w:p w14:paraId="104D2B7C" w14:textId="215FD4D0" w:rsidR="00BB2733" w:rsidRDefault="00BB2733" w:rsidP="00BB2733">
      <w:r>
        <w:t>A mintaredukció torzító hatásainak elkerülése és a teljes panel információtartalmának megőrzése érdekében két modellcsalád kerül becslésre. A „mention-</w:t>
      </w:r>
      <w:proofErr w:type="spellStart"/>
      <w:r>
        <w:t>only</w:t>
      </w:r>
      <w:proofErr w:type="spellEnd"/>
      <w:r>
        <w:t xml:space="preserve">” modellek az összes megfigyelt </w:t>
      </w:r>
      <w:proofErr w:type="spellStart"/>
      <w:r>
        <w:t>brand</w:t>
      </w:r>
      <w:proofErr w:type="spellEnd"/>
      <w:r>
        <w:t xml:space="preserve">–hetet felhasználják, és a NYT-említések késleltetett értékei a cikkhiányt egyszerűen nullával jelzik. Ez a konstrukció lehetővé teszi, hogy a teljes mintán értékelhető legyen a médiamegjelenés </w:t>
      </w:r>
      <w:proofErr w:type="gramStart"/>
      <w:r>
        <w:t>ténye</w:t>
      </w:r>
      <w:proofErr w:type="gramEnd"/>
      <w:r>
        <w:t xml:space="preserve"> mint expozíció, függetlenül annak érzelmi tartalmától. A „</w:t>
      </w:r>
      <w:proofErr w:type="spellStart"/>
      <w:r>
        <w:t>with</w:t>
      </w:r>
      <w:proofErr w:type="spellEnd"/>
      <w:r>
        <w:t xml:space="preserve"> </w:t>
      </w:r>
      <w:proofErr w:type="spellStart"/>
      <w:r>
        <w:t>sentiment</w:t>
      </w:r>
      <w:proofErr w:type="spellEnd"/>
      <w:r>
        <w:t xml:space="preserve">” modellek ezzel szemben kizárólag azokat a megfigyeléseket tartják meg, amelyekben a </w:t>
      </w:r>
      <w:proofErr w:type="spellStart"/>
      <w:r>
        <w:t>sentimentérték</w:t>
      </w:r>
      <w:proofErr w:type="spellEnd"/>
      <w:r>
        <w:t xml:space="preserve"> az adott </w:t>
      </w:r>
      <w:proofErr w:type="spellStart"/>
      <w:r>
        <w:t>lagablakon</w:t>
      </w:r>
      <w:proofErr w:type="spellEnd"/>
      <w:r>
        <w:t xml:space="preserve"> belül minden héten rendelkezésre áll, így ezek célzottan a hírek érzelmi irányultságának hatását azonosítják. A két modellcsalád párhuzamos használata biztosítja, hogy elkülöníthető legyen a médiamegjelenés puszta tényének hatása a </w:t>
      </w:r>
      <w:proofErr w:type="spellStart"/>
      <w:r>
        <w:lastRenderedPageBreak/>
        <w:t>sentiment</w:t>
      </w:r>
      <w:proofErr w:type="spellEnd"/>
      <w:r>
        <w:t xml:space="preserve"> által hordozott többletinformációtól, miközben megmarad a becslések közötti teljeskörű összehasonlíthatóság.</w:t>
      </w:r>
    </w:p>
    <w:p w14:paraId="0ECB7504" w14:textId="4AF3EEFC" w:rsidR="00461527" w:rsidRDefault="00461527" w:rsidP="00BB2733">
      <w:r w:rsidRPr="00461527">
        <w:t xml:space="preserve">A regressziós egyenlet a </w:t>
      </w:r>
      <w:proofErr w:type="spellStart"/>
      <w:r w:rsidR="002F1E47">
        <w:t>sentiment-et</w:t>
      </w:r>
      <w:proofErr w:type="spellEnd"/>
      <w:r w:rsidRPr="00461527">
        <w:t xml:space="preserve"> tartalmazó teljes specifikáció esetén a következő alakban írható fel:</w:t>
      </w:r>
    </w:p>
    <w:p w14:paraId="719E2612" w14:textId="028FC735" w:rsidR="00461527" w:rsidRPr="00BB2733" w:rsidRDefault="00000000" w:rsidP="00DF11EB">
      <w:pPr>
        <w:pStyle w:val="BodyText"/>
        <w:spacing w:before="120"/>
        <w:ind w:right="998"/>
      </w:pPr>
      <m:oMathPara>
        <m:oMath>
          <m:sSub>
            <m:sSubPr>
              <m:ctrlPr>
                <w:rPr>
                  <w:rFonts w:ascii="Cambria Math" w:hAnsi="Cambria Math"/>
                  <w:i/>
                </w:rPr>
              </m:ctrlPr>
            </m:sSubPr>
            <m:e>
              <m:r>
                <w:rPr>
                  <w:rFonts w:ascii="Cambria Math" w:hAnsi="Cambria Math"/>
                </w:rPr>
                <m:t>Y</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r>
                        <w:rPr>
                          <w:rFonts w:ascii="Cambria Math" w:hAnsi="Cambria Math"/>
                        </w:rPr>
                        <m:t>_</m:t>
                      </m:r>
                      <m:r>
                        <w:rPr>
                          <w:rFonts w:ascii="Cambria Math" w:hAnsi="Cambria Math"/>
                        </w:rPr>
                        <m:t>mention</m:t>
                      </m:r>
                    </m:e>
                    <m:sub>
                      <m:r>
                        <w:rPr>
                          <w:rFonts w:ascii="Cambria Math" w:hAnsi="Cambria Math"/>
                        </w:rPr>
                        <m:t>b,t-k</m:t>
                      </m:r>
                    </m:sub>
                  </m:sSub>
                </m:e>
                <m:sub>
                  <m:r>
                    <w:rPr>
                      <w:rFonts w:ascii="Cambria Math" w:hAnsi="Cambria Math"/>
                    </w:rPr>
                    <m:t>​</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θ</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r>
                        <w:rPr>
                          <w:rFonts w:ascii="Cambria Math" w:hAnsi="Cambria Math"/>
                          <w:lang w:val="en-US"/>
                        </w:rPr>
                        <m:t>_mention</m:t>
                      </m:r>
                    </m:e>
                    <m:sub>
                      <m:r>
                        <w:rPr>
                          <w:rFonts w:ascii="Cambria Math" w:hAnsi="Cambria Math"/>
                        </w:rPr>
                        <m:t>b,t-k</m:t>
                      </m:r>
                    </m:sub>
                  </m:sSub>
                </m:e>
                <m:sub>
                  <m:r>
                    <w:rPr>
                      <w:rFonts w:ascii="Cambria Math" w:hAnsi="Cambria Math"/>
                    </w:rPr>
                    <m:t>​</m:t>
                  </m:r>
                </m:sub>
              </m:sSub>
            </m:e>
          </m:nary>
          <m:r>
            <w:rPr>
              <w:rFonts w:ascii="Cambria Math" w:hAnsi="Cambria Math"/>
            </w:rPr>
            <m:t>+λ</m:t>
          </m:r>
          <m:sSub>
            <m:sSubPr>
              <m:ctrlPr>
                <w:rPr>
                  <w:rFonts w:ascii="Cambria Math" w:hAnsi="Cambria Math"/>
                  <w:i/>
                </w:rPr>
              </m:ctrlPr>
            </m:sSubPr>
            <m:e>
              <m:r>
                <w:rPr>
                  <w:rFonts w:ascii="Cambria Math" w:hAnsi="Cambria Math"/>
                </w:rPr>
                <m:t>reddi</m:t>
              </m:r>
              <m:sSub>
                <m:sSubPr>
                  <m:ctrlPr>
                    <w:rPr>
                      <w:rFonts w:ascii="Cambria Math" w:hAnsi="Cambria Math"/>
                      <w:i/>
                    </w:rPr>
                  </m:ctrlPr>
                </m:sSubPr>
                <m:e>
                  <m:r>
                    <w:rPr>
                      <w:rFonts w:ascii="Cambria Math" w:hAnsi="Cambria Math"/>
                    </w:rPr>
                    <m:t>t</m:t>
                  </m:r>
                  <m:r>
                    <w:rPr>
                      <w:rFonts w:ascii="Cambria Math" w:hAnsi="Cambria Math"/>
                    </w:rPr>
                    <m:t>_activity</m:t>
                  </m:r>
                </m:e>
                <m:sub>
                  <m:r>
                    <w:rPr>
                      <w:rFonts w:ascii="Cambria Math" w:hAnsi="Cambria Math"/>
                    </w:rPr>
                    <m:t>b,t-1</m:t>
                  </m:r>
                </m:sub>
              </m:sSub>
            </m:e>
            <m:sub/>
          </m:sSub>
          <m:r>
            <m:rPr>
              <m:sty m:val="p"/>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 [</m:t>
          </m:r>
          <m:r>
            <w:rPr>
              <w:rFonts w:ascii="Cambria Math" w:hAnsi="Cambria Math"/>
            </w:rPr>
            <m:t>eq. 4]</m:t>
          </m:r>
        </m:oMath>
      </m:oMathPara>
    </w:p>
    <w:p w14:paraId="5CA1CC1C" w14:textId="7A65E568"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2" w:name="_Toc332797397"/>
      <w:r>
        <w:t xml:space="preserve"> </w:t>
      </w:r>
      <w:r w:rsidRPr="00BB2733">
        <w:t>pedig a hibatagot jelöli. A mention-</w:t>
      </w:r>
      <w:proofErr w:type="spellStart"/>
      <w:r w:rsidRPr="00BB2733">
        <w:t>only</w:t>
      </w:r>
      <w:proofErr w:type="spellEnd"/>
      <w:r w:rsidRPr="00BB2733">
        <w:t xml:space="preserve"> specifikációban a </w:t>
      </w:r>
      <w:r w:rsidR="002F1E47">
        <w:t>hír-</w:t>
      </w:r>
      <w:proofErr w:type="spellStart"/>
      <w:r w:rsidR="002F1E47">
        <w:t>sentiment</w:t>
      </w:r>
      <w:r w:rsidRPr="00BB2733">
        <w:t>hez</w:t>
      </w:r>
      <w:proofErr w:type="spellEnd"/>
      <w:r w:rsidRPr="00BB2733">
        <w:t xml:space="preserve"> kapcsolódó paraméterek elmaradnak.</w:t>
      </w:r>
    </w:p>
    <w:p w14:paraId="313FEC01" w14:textId="2EA1F0D9" w:rsidR="006E6390" w:rsidRPr="006E6390" w:rsidRDefault="006E6390" w:rsidP="006E6390">
      <w:pPr>
        <w:rPr>
          <w:lang w:val="en-HU"/>
        </w:rPr>
      </w:pPr>
      <w:r>
        <w:rPr>
          <w:lang w:val="en-HU"/>
        </w:rPr>
        <w:t xml:space="preserve">A </w:t>
      </w:r>
      <w:r w:rsidRPr="006E6390">
        <w:rPr>
          <w:lang w:val="en-HU"/>
        </w:rPr>
        <w:t>regressziókat ordinárius legkisebb négyzetek módszerével (OLS) becsülöm, a márka- és hétfixhatásokat dummyként szerepeltetve. A standard hibák vállalati szintű klaszterezése biztosítja a becslések robusztusságát a márkákon belüli autokorreláció és heteroszkedaszticitás fennállása esetén.</w:t>
      </w:r>
    </w:p>
    <w:p w14:paraId="06BA4B22" w14:textId="7D2D3199" w:rsidR="006E6390" w:rsidRPr="003D7A80" w:rsidRDefault="006E6390" w:rsidP="003D7A80">
      <w:r w:rsidRPr="006E6390">
        <w:rPr>
          <w:lang w:val="en-HU"/>
        </w:rPr>
        <w:t>A dinamikus hatások értékelése a késleltetett együtthatók összegére végrehajtott Wald-tesztekkel történik</w:t>
      </w:r>
      <w:r w:rsidR="003D7A80">
        <w:t>, amelyek a késleltetett együtthatók összegének nullától való eltérését tesztelik</w:t>
      </w:r>
      <w:r w:rsidR="001B5567">
        <w:t xml:space="preserve"> </w:t>
      </w:r>
      <w:r w:rsidR="005749A8">
        <w:fldChar w:fldCharType="begin"/>
      </w:r>
      <w:r w:rsidR="005749A8">
        <w:instrText xml:space="preserve"> REF _Ref216339215 \r \h </w:instrText>
      </w:r>
      <w:r w:rsidR="005749A8">
        <w:fldChar w:fldCharType="separate"/>
      </w:r>
      <w:r w:rsidR="00C265DD">
        <w:t>[29]</w:t>
      </w:r>
      <w:r w:rsidR="005749A8">
        <w:fldChar w:fldCharType="end"/>
      </w:r>
      <w:r w:rsidR="003D7A80">
        <w:t>.</w:t>
      </w:r>
    </w:p>
    <w:p w14:paraId="1AAB5C23" w14:textId="60AAFF23" w:rsidR="00810A73" w:rsidRDefault="00810A73" w:rsidP="00810A73">
      <w:pPr>
        <w:pStyle w:val="Heading2"/>
      </w:pPr>
      <w:bookmarkStart w:id="33" w:name="_Toc216349922"/>
      <w:r w:rsidRPr="00615BDC">
        <w:t>4.</w:t>
      </w:r>
      <w:r w:rsidR="004B5DDF">
        <w:t>6</w:t>
      </w:r>
      <w:r w:rsidRPr="00615BDC">
        <w:t>.2 Eredmények és értelmezés</w:t>
      </w:r>
      <w:bookmarkEnd w:id="33"/>
    </w:p>
    <w:p w14:paraId="5D02B76D" w14:textId="509EDA0F" w:rsidR="006F78CC" w:rsidRPr="006F78CC" w:rsidRDefault="006F78CC" w:rsidP="00063C4F">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xml:space="preserve">. ábra szemlélteti, amelyek a mention-only specifikáció lagstruktúráját mutatják be az engagement és a volumen </w:t>
      </w:r>
      <w:r w:rsidR="005749A8">
        <w:rPr>
          <w:lang w:val="en-HU"/>
        </w:rPr>
        <w:t xml:space="preserve"> c</w:t>
      </w:r>
      <w:r w:rsidR="005749A8">
        <w:t xml:space="preserve">élváltozó </w:t>
      </w:r>
      <w:r w:rsidRPr="006F78CC">
        <w:rPr>
          <w:lang w:val="en-HU"/>
        </w:rPr>
        <w:t>esetében.</w:t>
      </w:r>
      <w:r w:rsidR="00063C4F">
        <w:rPr>
          <w:lang w:val="en-HU"/>
        </w:rPr>
        <w:t xml:space="preserve"> A </w:t>
      </w:r>
      <w:r w:rsidR="002F1E47">
        <w:rPr>
          <w:lang w:val="en-HU"/>
        </w:rPr>
        <w:t>sentiment-et</w:t>
      </w:r>
      <w:r w:rsidR="00063C4F">
        <w:rPr>
          <w:lang w:val="en-HU"/>
        </w:rPr>
        <w:t xml:space="preserve"> tartalmazó modell eredményie a függelékben találhatóak </w:t>
      </w:r>
      <w:r w:rsidR="00063C4F">
        <w:t>(</w:t>
      </w:r>
      <w:r w:rsidR="00063C4F">
        <w:fldChar w:fldCharType="begin"/>
      </w:r>
      <w:r w:rsidR="00063C4F">
        <w:instrText xml:space="preserve"> REF _Ref216291343 \h  \* MERGEFORMAT </w:instrText>
      </w:r>
      <w:r w:rsidR="00063C4F">
        <w:fldChar w:fldCharType="separate"/>
      </w:r>
      <w:r w:rsidR="00C265DD">
        <w:t xml:space="preserve">5.8. </w:t>
      </w:r>
      <w:proofErr w:type="spellStart"/>
      <w:r w:rsidR="00C265DD">
        <w:t>Sentiment-et</w:t>
      </w:r>
      <w:proofErr w:type="spellEnd"/>
      <w:r w:rsidR="00C265DD">
        <w:t xml:space="preserve"> tartalmazó TWFE specifikációk</w:t>
      </w:r>
      <w:r w:rsidR="00063C4F">
        <w:fldChar w:fldCharType="end"/>
      </w:r>
      <w:r w:rsidR="00063C4F">
        <w:t>).</w:t>
      </w:r>
    </w:p>
    <w:p w14:paraId="48A14E2A" w14:textId="77777777" w:rsidR="00063C4F" w:rsidRPr="00063C4F" w:rsidRDefault="00063C4F" w:rsidP="00063C4F">
      <w:pPr>
        <w:rPr>
          <w:lang w:val="en-HU"/>
        </w:rPr>
      </w:pPr>
      <w:r w:rsidRPr="00063C4F">
        <w:rPr>
          <w:lang w:val="en-HU"/>
        </w:rPr>
        <w:t xml:space="preserve">A </w:t>
      </w:r>
      <w:r w:rsidRPr="000932C0">
        <w:rPr>
          <w:i/>
          <w:iCs/>
          <w:lang w:val="en-HU"/>
        </w:rPr>
        <w:t>New York Times</w:t>
      </w:r>
      <w:r w:rsidRPr="00063C4F">
        <w:rPr>
          <w:lang w:val="en-HU"/>
        </w:rPr>
        <w:t>-megjelenések hatása mind a mémvolumenre, mind az engagementre gyenge és nem szignifikáns, ami ellentmond (H14)-nek. A mention-only eredmények alapján az azonnali hatás többnyire negatív vagy zérusközeli, az első két heti késleltetésnél látható kisebb pozitív elmozdulás pedig a hibasávok nagysága miatt nem tekinthető megbízhatónak. A későbbi késleltetések ismét negatív irányt mutatnak, különösen a harmadik és negyedik héten, ami nem jelez tartós aktivitásnövekedést egyik kimeneti változó esetében sem.</w:t>
      </w:r>
    </w:p>
    <w:p w14:paraId="6F408848" w14:textId="77777777" w:rsidR="00063C4F" w:rsidRPr="00063C4F" w:rsidRDefault="00063C4F" w:rsidP="00063C4F">
      <w:pPr>
        <w:rPr>
          <w:lang w:val="en-HU"/>
        </w:rPr>
      </w:pPr>
      <w:r w:rsidRPr="00063C4F">
        <w:rPr>
          <w:lang w:val="en-HU"/>
        </w:rPr>
        <w:t xml:space="preserve">A sentiment bevonásával becsült modellek lényegében ugyanezt a mintázatot adják vissza. A koefficiensek nagysága, iránya és időbeli szerkezete nem tér el érdemben </w:t>
      </w:r>
      <w:r w:rsidRPr="00063C4F">
        <w:rPr>
          <w:lang w:val="en-HU"/>
        </w:rPr>
        <w:lastRenderedPageBreak/>
        <w:t>a mention-only specifikációtól, így a hírek érzelmi tónusa nem mutat kimutatható többlethatást, ami nem támasztja alá (H15) vagy (H16) feltételezését sem. A sentimenthez tartozó időszerkezet nem alakít ki új dinamikát, és a kumulatív késleltetett hatások Wald-tesztjei sem jeleznek összegzett szignifikanciát.</w:t>
      </w:r>
    </w:p>
    <w:p w14:paraId="19B928FF" w14:textId="77777777" w:rsidR="00063C4F" w:rsidRPr="00063C4F" w:rsidRDefault="00063C4F" w:rsidP="00063C4F">
      <w:pPr>
        <w:rPr>
          <w:lang w:val="en-HU"/>
        </w:rPr>
      </w:pPr>
      <w:r w:rsidRPr="00063C4F">
        <w:rPr>
          <w:lang w:val="en-HU"/>
        </w:rPr>
        <w:t>Összességében a két modellcsalád eredményei egységes következtetésre mutatnak: sem a médiamegjelenések ténye, sem azok érzelmi tartalma nem gyakorol számottevő hatást a mémaktivitás alakulására. Az alacsony koefficiensek, a kiterjedt hibasávok és a késleltetések visszahajló mintázata azt jelzi, hogy a vizsgált időhorizonton a hírek nem váltanak ki következetes vagy tartós aktivitásnövekedést. A hatások formája inkább arra utal, hogy a médiamegjelenések a márkák mémkörnyezetében csak korlátozott szerepet töltenek be, és nem illeszkednek olyan mechanizmushoz, amely a hírek közvetlen vagy érzelmi tartalmon keresztüli amplifikáló hatását valószínűsítené.</w:t>
      </w:r>
    </w:p>
    <w:p w14:paraId="3347F728" w14:textId="77777777" w:rsidR="006F78CC" w:rsidRDefault="006F78CC" w:rsidP="004B5DDF">
      <w:pPr>
        <w:keepNext/>
        <w:ind w:firstLine="0"/>
        <w:jc w:val="center"/>
      </w:pPr>
      <w:r>
        <w:rPr>
          <w:noProof/>
        </w:rPr>
        <w:drawing>
          <wp:inline distT="0" distB="0" distL="0" distR="0" wp14:anchorId="75AB5FD5" wp14:editId="660CC401">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3D25B223" w:rsidR="006F78CC" w:rsidRDefault="00066DC2" w:rsidP="004502AD">
      <w:pPr>
        <w:pStyle w:val="Caption"/>
      </w:pPr>
      <w:r>
        <w:t>10</w:t>
      </w:r>
      <w:r w:rsidR="004502AD">
        <w:rPr>
          <w:noProof/>
        </w:rPr>
        <w:t>.</w:t>
      </w:r>
      <w:r w:rsidR="004502AD" w:rsidRPr="004502AD">
        <w:t xml:space="preserve"> </w:t>
      </w:r>
      <w:r w:rsidR="004502AD">
        <w:t>ábra</w:t>
      </w:r>
      <w:r w:rsidR="006F78CC">
        <w:t xml:space="preserve"> </w:t>
      </w:r>
      <w:proofErr w:type="spellStart"/>
      <w:r w:rsidR="002F1E47">
        <w:t>Sentiment-et</w:t>
      </w:r>
      <w:proofErr w:type="spellEnd"/>
      <w:r w:rsidR="00927370">
        <w:t xml:space="preserve"> nélkülöző TWFE-specifikáció (log1p_meme_engagement)</w:t>
      </w:r>
    </w:p>
    <w:p w14:paraId="429FB7CF" w14:textId="77777777" w:rsidR="006F78CC" w:rsidRDefault="006F78CC" w:rsidP="004B5DDF">
      <w:pPr>
        <w:keepNext/>
        <w:ind w:firstLine="0"/>
        <w:jc w:val="center"/>
      </w:pPr>
      <w:r>
        <w:rPr>
          <w:noProof/>
        </w:rPr>
        <w:lastRenderedPageBreak/>
        <w:drawing>
          <wp:inline distT="0" distB="0" distL="0" distR="0" wp14:anchorId="67146C40" wp14:editId="5B7657A2">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469ACF76" w:rsidR="006F78CC" w:rsidRPr="006F78CC" w:rsidRDefault="00066DC2" w:rsidP="004502AD">
      <w:pPr>
        <w:pStyle w:val="Caption"/>
      </w:pPr>
      <w:r>
        <w:t>11</w:t>
      </w:r>
      <w:r w:rsidR="004502AD">
        <w:rPr>
          <w:noProof/>
        </w:rPr>
        <w:t>.</w:t>
      </w:r>
      <w:r w:rsidR="004502AD" w:rsidRPr="004502AD">
        <w:t xml:space="preserve"> </w:t>
      </w:r>
      <w:r w:rsidR="004502AD">
        <w:t>ábra</w:t>
      </w:r>
      <w:r w:rsidR="00927370">
        <w:t xml:space="preserve"> </w:t>
      </w:r>
      <w:proofErr w:type="spellStart"/>
      <w:r w:rsidR="002F1E47">
        <w:t>Sentiment-et</w:t>
      </w:r>
      <w:proofErr w:type="spellEnd"/>
      <w:r w:rsidR="00927370">
        <w:t xml:space="preserve">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4" w:name="_Toc216349923"/>
      <w:r w:rsidRPr="00615BDC">
        <w:t>4.</w:t>
      </w:r>
      <w:r w:rsidR="004B5DDF">
        <w:t>7</w:t>
      </w:r>
      <w:r w:rsidRPr="00615BDC">
        <w:t xml:space="preserve"> Összegzés és következtetések</w:t>
      </w:r>
      <w:bookmarkEnd w:id="34"/>
    </w:p>
    <w:p w14:paraId="02E798FA" w14:textId="5E018E8B" w:rsidR="00CE20D1" w:rsidRPr="00CE20D1" w:rsidRDefault="00CE20D1" w:rsidP="00CE20D1">
      <w:pPr>
        <w:rPr>
          <w:lang w:val="en-HU" w:eastAsia="en-GB"/>
        </w:rPr>
      </w:pPr>
      <w:r w:rsidRPr="00CE20D1">
        <w:rPr>
          <w:lang w:val="en-HU" w:eastAsia="en-GB"/>
        </w:rPr>
        <w:t xml:space="preserve">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mutatói (mémvolumen, engagement), amelyeket a </w:t>
      </w:r>
      <w:r w:rsidRPr="000932C0">
        <w:rPr>
          <w:i/>
          <w:iCs/>
          <w:lang w:val="en-HU" w:eastAsia="en-GB"/>
        </w:rPr>
        <w:t>New York Times</w:t>
      </w:r>
      <w:r w:rsidRPr="00CE20D1">
        <w:rPr>
          <w:lang w:val="en-HU" w:eastAsia="en-GB"/>
        </w:rPr>
        <w:t xml:space="preserve"> médiamegjelenéseivel és </w:t>
      </w:r>
      <w:r w:rsidR="002F1E47">
        <w:rPr>
          <w:lang w:val="en-HU" w:eastAsia="en-GB"/>
        </w:rPr>
        <w:t>hír-sentiment</w:t>
      </w:r>
      <w:r w:rsidRPr="00CE20D1">
        <w:rPr>
          <w:lang w:val="en-HU" w:eastAsia="en-GB"/>
        </w:rPr>
        <w:t>jével vetettem össze. A létrehozott adatkészlet lehetővé tette, hogy a mémek időbeli mintázatait, érzelmi szerkezetét és a hírekkel való kapcsolatát panel regressziós, eseményvizsgálati és idősoros módszerekkel vizsgáljam.</w:t>
      </w:r>
    </w:p>
    <w:p w14:paraId="39702B79" w14:textId="5D130A98"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w:t>
      </w:r>
      <w:r w:rsidRPr="000932C0">
        <w:rPr>
          <w:i/>
          <w:iCs/>
          <w:lang w:val="en-HU" w:eastAsia="en-GB"/>
        </w:rPr>
        <w:t>New York Times</w:t>
      </w:r>
      <w:r w:rsidRPr="0088781A">
        <w:rPr>
          <w:lang w:val="en-HU" w:eastAsia="en-GB"/>
        </w:rPr>
        <w:t xml:space="preserve"> márkaemlítései vagy a hozzájuk tartozó </w:t>
      </w:r>
      <w:r w:rsidR="002F1E47">
        <w:rPr>
          <w:lang w:val="en-HU" w:eastAsia="en-GB"/>
        </w:rPr>
        <w:t>hír-sentiment</w:t>
      </w:r>
      <w:r w:rsidRPr="0088781A">
        <w:rPr>
          <w:lang w:val="en-HU" w:eastAsia="en-GB"/>
        </w:rPr>
        <w:t xml:space="preserve">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w:t>
      </w:r>
      <w:r w:rsidRPr="0088781A">
        <w:rPr>
          <w:lang w:val="en-HU" w:eastAsia="en-GB"/>
        </w:rPr>
        <w:lastRenderedPageBreak/>
        <w:t xml:space="preserve">későbbi mémaktivitásban. </w:t>
      </w:r>
      <w:r w:rsidR="00CE20D1">
        <w:t xml:space="preserve">A keresztkorrelációs mátrixból pedig az is egyértelműen látszott, hogy a mémekből mért </w:t>
      </w:r>
      <w:proofErr w:type="spellStart"/>
      <w:r w:rsidR="00CE20D1">
        <w:t>sentiment</w:t>
      </w:r>
      <w:proofErr w:type="spellEnd"/>
      <w:r w:rsidR="00CE20D1">
        <w:t xml:space="preserve">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0EAD336B" w14:textId="77777777" w:rsidR="008406BA" w:rsidRDefault="00254E34" w:rsidP="00A75FE7">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p>
    <w:p w14:paraId="76CBD3DC" w14:textId="690EAF5E" w:rsidR="000B1BB6" w:rsidRDefault="008406BA" w:rsidP="00A75FE7">
      <w:r>
        <w:t>Minden</w:t>
      </w:r>
      <w:r w:rsidR="00F3313A">
        <w:t xml:space="preserve">, a dolgozatban szereplő kódot és adatot nyilvánosan elérhetővé tettem </w:t>
      </w:r>
      <w:r w:rsidR="00F3313A">
        <w:fldChar w:fldCharType="begin"/>
      </w:r>
      <w:r w:rsidR="00F3313A">
        <w:instrText xml:space="preserve"> REF _Ref216349329 \r \h </w:instrText>
      </w:r>
      <w:r w:rsidR="00F3313A">
        <w:fldChar w:fldCharType="separate"/>
      </w:r>
      <w:r w:rsidR="00C265DD">
        <w:t>[30]</w:t>
      </w:r>
      <w:r w:rsidR="00F3313A">
        <w:fldChar w:fldCharType="end"/>
      </w:r>
      <w:r w:rsidR="00F3313A">
        <w:t xml:space="preserve">. </w:t>
      </w:r>
      <w:r w:rsidR="00725B5C">
        <w:fldChar w:fldCharType="begin"/>
      </w:r>
      <w:r w:rsidR="00725B5C">
        <w:instrText xml:space="preserve"> </w:instrText>
      </w:r>
      <w:r w:rsidR="00725B5C">
        <w:fldChar w:fldCharType="begin"/>
      </w:r>
      <w:r w:rsidR="00725B5C">
        <w:instrText xml:space="preserve">  </w:instrText>
      </w:r>
      <w:r w:rsidR="00725B5C">
        <w:fldChar w:fldCharType="separate"/>
      </w:r>
      <w:r w:rsidR="00725B5C">
        <w:fldChar w:fldCharType="end"/>
      </w:r>
      <w:r w:rsidR="00725B5C">
        <w:instrText xml:space="preserve"> </w:instrText>
      </w:r>
      <w:r w:rsidR="00725B5C">
        <w:fldChar w:fldCharType="separate"/>
      </w:r>
      <w:r w:rsidR="00725B5C">
        <w:fldChar w:fldCharType="end"/>
      </w:r>
      <w:bookmarkEnd w:id="32"/>
    </w:p>
    <w:p w14:paraId="289FAA59" w14:textId="77777777" w:rsidR="0063585C" w:rsidRDefault="0063585C" w:rsidP="00816BCB">
      <w:pPr>
        <w:pStyle w:val="Fejezetcimszmozsnlkl"/>
      </w:pPr>
      <w:bookmarkStart w:id="35" w:name="_Toc216349924"/>
      <w:r w:rsidRPr="00B50CAA">
        <w:lastRenderedPageBreak/>
        <w:t>Irodalomjegyzék</w:t>
      </w:r>
      <w:bookmarkEnd w:id="35"/>
    </w:p>
    <w:p w14:paraId="343603F1" w14:textId="1A1E34EF" w:rsidR="00753C47" w:rsidRPr="003A668A" w:rsidRDefault="00753C47" w:rsidP="003A668A">
      <w:pPr>
        <w:pStyle w:val="Irodalomjegyzksor"/>
        <w:rPr>
          <w:rStyle w:val="Irodalomjegyzkforrs"/>
        </w:rPr>
      </w:pPr>
      <w:bookmarkStart w:id="36" w:name="_Ref216163923"/>
      <w:r w:rsidRPr="003A668A">
        <w:rPr>
          <w:rStyle w:val="Irodalomjegyzkforrs"/>
        </w:rPr>
        <w:t xml:space="preserve">Richard Dawkins, </w:t>
      </w:r>
      <w:r w:rsidRPr="003A668A">
        <w:t>Az önző gén</w:t>
      </w:r>
      <w:r w:rsidRPr="003A668A">
        <w:rPr>
          <w:rStyle w:val="Irodalomjegyzkforrs"/>
        </w:rPr>
        <w:t>, Gondolat Kiadó, 1986, ISBN: 9632816455</w:t>
      </w:r>
      <w:bookmarkEnd w:id="36"/>
    </w:p>
    <w:p w14:paraId="6E6BB0F5" w14:textId="74D6B5BB" w:rsidR="000B030D" w:rsidRPr="000B030D" w:rsidRDefault="000B030D" w:rsidP="003A668A">
      <w:pPr>
        <w:pStyle w:val="Irodalomjegyzksor"/>
        <w:rPr>
          <w:rStyle w:val="Irodalomjegyzkforrs"/>
          <w:lang w:val="en-HU"/>
        </w:rPr>
      </w:pPr>
      <w:bookmarkStart w:id="37" w:name="_Ref216192475"/>
      <w:r w:rsidRPr="000B030D">
        <w:rPr>
          <w:rStyle w:val="Irodalomjegyzkforrs"/>
          <w:lang w:val="en-HU"/>
        </w:rPr>
        <w:t xml:space="preserve">Shifman, L. (2013). </w:t>
      </w:r>
      <w:r w:rsidRPr="003A668A">
        <w:t>Memes in a Digital World: Reconciling with a Conceptual Troublemaker</w:t>
      </w:r>
      <w:r w:rsidRPr="000B030D">
        <w:rPr>
          <w:rStyle w:val="Irodalomjegyzkforrs"/>
          <w:lang w:val="en-HU"/>
        </w:rPr>
        <w:t>. Journal of Computer-Mediated</w:t>
      </w:r>
      <w:r w:rsidRPr="003A668A">
        <w:rPr>
          <w:rStyle w:val="Irodalomjegyzkforrs"/>
        </w:rPr>
        <w:t xml:space="preserve"> </w:t>
      </w:r>
      <w:r w:rsidRPr="000B030D">
        <w:rPr>
          <w:rStyle w:val="Irodalomjegyzkforrs"/>
          <w:lang w:val="en-HU"/>
        </w:rPr>
        <w:t>Communication, 18(3), 362–377.</w:t>
      </w:r>
      <w:r w:rsidRPr="003A668A">
        <w:rPr>
          <w:rStyle w:val="Irodalomjegyzkforrs"/>
        </w:rPr>
        <w:t xml:space="preserve"> </w:t>
      </w:r>
      <w:r w:rsidRPr="000B030D">
        <w:rPr>
          <w:rStyle w:val="Irodalomjegyzkforrs"/>
          <w:lang w:val="en-HU"/>
        </w:rPr>
        <w:t xml:space="preserve">Elérhető: </w:t>
      </w:r>
      <w:hyperlink r:id="rId25" w:tgtFrame="_new" w:history="1">
        <w:r w:rsidRPr="000B030D">
          <w:rPr>
            <w:rStyle w:val="Irodalomjegyzkforrs"/>
          </w:rPr>
          <w:t>https://academic.oup.com/jcmc/article/18/3/362/4067545</w:t>
        </w:r>
      </w:hyperlink>
      <w:r w:rsidRPr="000B030D">
        <w:rPr>
          <w:rStyle w:val="Irodalomjegyzkforrs"/>
        </w:rPr>
        <w:t xml:space="preserve"> </w:t>
      </w:r>
      <w:r w:rsidRPr="000B030D">
        <w:rPr>
          <w:rStyle w:val="Irodalomjegyzkforrs"/>
          <w:lang w:val="en-HU"/>
        </w:rPr>
        <w:t>(Letöltve: 2025.05.02).</w:t>
      </w:r>
      <w:bookmarkEnd w:id="37"/>
    </w:p>
    <w:p w14:paraId="347089E9" w14:textId="77777777" w:rsidR="000B030D" w:rsidRPr="000B030D" w:rsidRDefault="000B030D" w:rsidP="003A668A">
      <w:pPr>
        <w:pStyle w:val="Irodalomjegyzksor"/>
        <w:rPr>
          <w:rStyle w:val="Irodalomjegyzkforrs"/>
          <w:lang w:val="en-HU"/>
        </w:rPr>
      </w:pPr>
      <w:bookmarkStart w:id="38" w:name="_Ref216192514"/>
      <w:r w:rsidRPr="000B030D">
        <w:rPr>
          <w:rStyle w:val="Irodalomjegyzkforrs"/>
          <w:lang w:val="en-HU"/>
        </w:rPr>
        <w:t xml:space="preserve">Milner, R. M. (2016). </w:t>
      </w:r>
      <w:r w:rsidRPr="003A668A">
        <w:t>The World Made Meme: Public Conversations and Participatory Media</w:t>
      </w:r>
      <w:r w:rsidRPr="000B030D">
        <w:rPr>
          <w:rStyle w:val="Irodalomjegyzkforrs"/>
          <w:lang w:val="en-HU"/>
        </w:rPr>
        <w:t>. MIT Press.</w:t>
      </w:r>
      <w:bookmarkEnd w:id="38"/>
    </w:p>
    <w:p w14:paraId="3F805899" w14:textId="66A40A08" w:rsidR="000B030D" w:rsidRPr="003A668A" w:rsidRDefault="000B030D" w:rsidP="003A668A">
      <w:pPr>
        <w:pStyle w:val="Irodalomjegyzksor"/>
        <w:rPr>
          <w:rStyle w:val="Irodalomjegyzkforrs"/>
        </w:rPr>
      </w:pPr>
      <w:bookmarkStart w:id="39" w:name="_Ref216192525"/>
      <w:r w:rsidRPr="000B030D">
        <w:rPr>
          <w:rStyle w:val="Irodalomjegyzkforrs"/>
          <w:lang w:val="en-HU"/>
        </w:rPr>
        <w:t xml:space="preserve">Highfield, T. and Leaver, T. (2016). </w:t>
      </w:r>
      <w:r w:rsidRPr="003A668A">
        <w:t>Instagrammatics and Digital Methods: Studying Visual Social Media and Brand Representations</w:t>
      </w:r>
      <w:r w:rsidRPr="000B030D">
        <w:rPr>
          <w:rStyle w:val="Irodalomjegyzkforrs"/>
          <w:lang w:val="en-HU"/>
        </w:rPr>
        <w:t>.</w:t>
      </w:r>
      <w:r w:rsidRPr="003A668A">
        <w:rPr>
          <w:rStyle w:val="Irodalomjegyzkforrs"/>
        </w:rPr>
        <w:t xml:space="preserve"> </w:t>
      </w:r>
      <w:r w:rsidRPr="000B030D">
        <w:rPr>
          <w:rStyle w:val="Irodalomjegyzkforrs"/>
          <w:lang w:val="en-HU"/>
        </w:rPr>
        <w:t>Communication Research and Practice, 2(1), 47–62.</w:t>
      </w:r>
      <w:bookmarkEnd w:id="39"/>
    </w:p>
    <w:p w14:paraId="58E6C0B4" w14:textId="3450C39F" w:rsidR="000B030D" w:rsidRPr="003A668A" w:rsidRDefault="000B030D" w:rsidP="003A668A">
      <w:pPr>
        <w:pStyle w:val="Irodalomjegyzksor"/>
        <w:rPr>
          <w:rStyle w:val="Irodalomjegyzkforrs"/>
          <w:lang w:val="en-HU"/>
        </w:rPr>
      </w:pPr>
      <w:bookmarkStart w:id="40" w:name="_Ref216192887"/>
      <w:r w:rsidRPr="003A668A">
        <w:t xml:space="preserve">HSDSLab </w:t>
      </w:r>
      <w:r w:rsidRPr="003A668A">
        <w:rPr>
          <w:rStyle w:val="Irodalomjegyzkforrs"/>
          <w:lang w:val="en-HU"/>
        </w:rPr>
        <w:t xml:space="preserve">– </w:t>
      </w:r>
      <w:r w:rsidRPr="003A668A">
        <w:rPr>
          <w:rStyle w:val="Irodalomjegyzkforrs"/>
        </w:rPr>
        <w:t>Human &amp;</w:t>
      </w:r>
      <w:r w:rsidRPr="003A668A">
        <w:rPr>
          <w:rStyle w:val="Irodalomjegyzkforrs"/>
          <w:lang w:val="en-HU"/>
        </w:rPr>
        <w:t xml:space="preserve"> </w:t>
      </w:r>
      <w:r w:rsidRPr="003A668A">
        <w:rPr>
          <w:rStyle w:val="Irodalomjegyzkforrs"/>
        </w:rPr>
        <w:t>Social</w:t>
      </w:r>
      <w:r w:rsidRPr="003A668A">
        <w:rPr>
          <w:rStyle w:val="Irodalomjegyzkforrs"/>
          <w:lang w:val="en-HU"/>
        </w:rPr>
        <w:t xml:space="preserve"> </w:t>
      </w:r>
      <w:r w:rsidRPr="003A668A">
        <w:rPr>
          <w:rStyle w:val="Irodalomjegyzkforrs"/>
        </w:rPr>
        <w:t>Data</w:t>
      </w:r>
      <w:r w:rsidRPr="003A668A">
        <w:rPr>
          <w:rStyle w:val="Irodalomjegyzkforrs"/>
          <w:lang w:val="en-HU"/>
        </w:rPr>
        <w:t xml:space="preserve"> </w:t>
      </w:r>
      <w:r w:rsidRPr="003A668A">
        <w:rPr>
          <w:rStyle w:val="Irodalomjegyzkforrs"/>
        </w:rPr>
        <w:t>Science</w:t>
      </w:r>
      <w:r w:rsidRPr="003A668A">
        <w:rPr>
          <w:rStyle w:val="Irodalomjegyzkforrs"/>
          <w:lang w:val="en-HU"/>
        </w:rPr>
        <w:t xml:space="preserve"> Laboratory (2025).</w:t>
      </w:r>
      <w:r w:rsidRPr="003A668A">
        <w:rPr>
          <w:rStyle w:val="Irodalomjegyzkforrs"/>
        </w:rPr>
        <w:t xml:space="preserve"> </w:t>
      </w:r>
      <w:r w:rsidRPr="003A668A">
        <w:rPr>
          <w:rStyle w:val="Irodalomjegyzkforrs"/>
          <w:lang w:val="en-HU"/>
        </w:rPr>
        <w:t>Elérhető: https://hsdslab.math.bme.hu/en/ (Letöltve: 2025.05.02).https://hsdslab.math.bme.hu/en/</w:t>
      </w:r>
      <w:bookmarkEnd w:id="40"/>
    </w:p>
    <w:p w14:paraId="46992692" w14:textId="3E7AA3AF" w:rsidR="001D26DD" w:rsidRPr="003A668A" w:rsidRDefault="001D26DD" w:rsidP="003A668A">
      <w:pPr>
        <w:pStyle w:val="Irodalomjegyzksor"/>
        <w:rPr>
          <w:rStyle w:val="Irodalomjegyzkforrs"/>
          <w:lang w:val="en-HU"/>
        </w:rPr>
      </w:pPr>
      <w:bookmarkStart w:id="41" w:name="_Ref216166996"/>
      <w:r w:rsidRPr="003A668A">
        <w:rPr>
          <w:rStyle w:val="Irodalomjegyzkforrs"/>
        </w:rPr>
        <w:t>Murgás, X. et al. (2024</w:t>
      </w:r>
      <w:r w:rsidRPr="003A668A">
        <w:t>). Decoding Memes: A Comparative Study of Machine Learning Models for Template Identification</w:t>
      </w:r>
      <w:r w:rsidRPr="003A668A">
        <w:rPr>
          <w:rStyle w:val="Irodalomjegyzkforrs"/>
        </w:rPr>
        <w:t xml:space="preserve">. Elérhető: </w:t>
      </w:r>
      <w:hyperlink r:id="rId26" w:tgtFrame="_new" w:history="1">
        <w:r w:rsidRPr="003A668A">
          <w:rPr>
            <w:rStyle w:val="Irodalomjegyzkforrs"/>
          </w:rPr>
          <w:t>https://arxiv.org/abs/2408.08126</w:t>
        </w:r>
      </w:hyperlink>
      <w:r w:rsidRPr="003A668A">
        <w:rPr>
          <w:rStyle w:val="Irodalomjegyzkforrs"/>
        </w:rPr>
        <w:t xml:space="preserve"> (Letöltve: 2025.05.02).</w:t>
      </w:r>
      <w:bookmarkEnd w:id="41"/>
    </w:p>
    <w:p w14:paraId="20E7AC54" w14:textId="2D3EF273" w:rsidR="00214109" w:rsidRPr="003A668A" w:rsidRDefault="00214109" w:rsidP="003A668A">
      <w:pPr>
        <w:pStyle w:val="Irodalomjegyzksor"/>
        <w:rPr>
          <w:rStyle w:val="Irodalomjegyzkforrs"/>
          <w:lang w:val="en-HU"/>
        </w:rPr>
      </w:pPr>
      <w:bookmarkStart w:id="42" w:name="_Ref216193231"/>
      <w:r w:rsidRPr="003A668A">
        <w:rPr>
          <w:rStyle w:val="Irodalomjegyzkforrs"/>
        </w:rPr>
        <w:t>Teng, S., Lo, S.-K. and Lee, Y.-L. (2021</w:t>
      </w:r>
      <w:r w:rsidRPr="003A668A">
        <w:t>). Meme Marketing: Investigating the Effects of Meme Content on Consumer Brand Attitude</w:t>
      </w:r>
      <w:r w:rsidRPr="003A668A">
        <w:rPr>
          <w:rStyle w:val="Irodalomjegyzkforrs"/>
        </w:rPr>
        <w:t>. Journal of Product &amp; Brand Management, 30(7), 1041–1052.</w:t>
      </w:r>
      <w:bookmarkEnd w:id="42"/>
    </w:p>
    <w:p w14:paraId="43B853AA" w14:textId="77777777" w:rsidR="00214109" w:rsidRPr="00214109" w:rsidRDefault="00214109" w:rsidP="003A668A">
      <w:pPr>
        <w:pStyle w:val="Irodalomjegyzksor"/>
        <w:rPr>
          <w:rStyle w:val="Irodalomjegyzkforrs"/>
          <w:lang w:val="en-HU"/>
        </w:rPr>
      </w:pPr>
      <w:bookmarkStart w:id="43" w:name="_Ref216193242"/>
      <w:r w:rsidRPr="00214109">
        <w:rPr>
          <w:rStyle w:val="Irodalomjegyzkforrs"/>
          <w:lang w:val="en-HU"/>
        </w:rPr>
        <w:t xml:space="preserve">Malodia, S. (2022). </w:t>
      </w:r>
      <w:r w:rsidRPr="003A668A">
        <w:t>Why Do Internet Memes Go Viral? Understanding the Role of Iconicity and Linguistic Cues in Meme Engagement.</w:t>
      </w:r>
      <w:r w:rsidRPr="00214109">
        <w:rPr>
          <w:rStyle w:val="Irodalomjegyzkforrs"/>
          <w:lang w:val="en-HU"/>
        </w:rPr>
        <w:t xml:space="preserve"> Journal of Marketing Communications, 28(6), 681–698.</w:t>
      </w:r>
      <w:bookmarkEnd w:id="43"/>
    </w:p>
    <w:p w14:paraId="5BA2425B" w14:textId="77777777" w:rsidR="00214109" w:rsidRPr="00214109" w:rsidRDefault="00214109" w:rsidP="003A668A">
      <w:pPr>
        <w:pStyle w:val="Irodalomjegyzksor"/>
        <w:rPr>
          <w:rStyle w:val="Irodalomjegyzkforrs"/>
          <w:lang w:val="en-HU"/>
        </w:rPr>
      </w:pPr>
      <w:bookmarkStart w:id="44" w:name="_Ref216193266"/>
      <w:r w:rsidRPr="00214109">
        <w:rPr>
          <w:rStyle w:val="Irodalomjegyzkforrs"/>
          <w:lang w:val="en-HU"/>
        </w:rPr>
        <w:t xml:space="preserve">Brubaker, J.R., Ananny, M. and Crawford, K. (2018). </w:t>
      </w:r>
      <w:r w:rsidRPr="003A668A">
        <w:t>Corporate Memetics: How Brands Use Internet Memes for Public Engagemen</w:t>
      </w:r>
      <w:r w:rsidRPr="00214109">
        <w:rPr>
          <w:rStyle w:val="Irodalomjegyzkforrs"/>
          <w:lang w:val="en-HU"/>
        </w:rPr>
        <w:t>t. Social Media + Society, 4(3), 1–12.</w:t>
      </w:r>
      <w:bookmarkEnd w:id="44"/>
    </w:p>
    <w:p w14:paraId="0CA8C9E4" w14:textId="77777777" w:rsidR="00214109" w:rsidRPr="00214109" w:rsidRDefault="00214109" w:rsidP="003A668A">
      <w:pPr>
        <w:pStyle w:val="Irodalomjegyzksor"/>
        <w:rPr>
          <w:rStyle w:val="Irodalomjegyzkforrs"/>
          <w:lang w:val="en-HU"/>
        </w:rPr>
      </w:pPr>
      <w:bookmarkStart w:id="45" w:name="_Ref216193277"/>
      <w:r w:rsidRPr="00214109">
        <w:rPr>
          <w:rStyle w:val="Irodalomjegyzkforrs"/>
          <w:lang w:val="en-HU"/>
        </w:rPr>
        <w:t>Sharma, H. (201</w:t>
      </w:r>
      <w:r w:rsidRPr="003A668A">
        <w:rPr>
          <w:rStyle w:val="Irodalomjegyzkforrs"/>
        </w:rPr>
        <w:t>8).</w:t>
      </w:r>
      <w:r w:rsidRPr="003A668A">
        <w:t xml:space="preserve"> Memes as Tools of Interactive Digital Communication: A Study of Corporate–User Dialogue. International Journal of Digital Culture and Electronic Communicatio</w:t>
      </w:r>
      <w:r w:rsidRPr="00214109">
        <w:rPr>
          <w:rStyle w:val="Irodalomjegyzkforrs"/>
          <w:lang w:val="en-HU"/>
        </w:rPr>
        <w:t>n, 6(2), 97–115.</w:t>
      </w:r>
      <w:bookmarkEnd w:id="45"/>
    </w:p>
    <w:p w14:paraId="4085A1BE" w14:textId="77777777" w:rsidR="00214109" w:rsidRPr="003A668A" w:rsidRDefault="00214109" w:rsidP="003A668A">
      <w:pPr>
        <w:pStyle w:val="Irodalomjegyzksor"/>
        <w:rPr>
          <w:rStyle w:val="Irodalomjegyzkforrs"/>
          <w:lang w:val="en-HU" w:eastAsia="en-GB"/>
        </w:rPr>
      </w:pPr>
      <w:bookmarkStart w:id="46" w:name="_Ref216193302"/>
      <w:r w:rsidRPr="003A668A">
        <w:rPr>
          <w:rStyle w:val="Irodalomjegyzkforrs"/>
          <w:lang w:val="en-HU" w:eastAsia="en-GB"/>
        </w:rPr>
        <w:t xml:space="preserve">Chuah, S.H.-W., Kamarulzaman, N.H. and Zulkiffli, W.F.W. (2020). </w:t>
      </w:r>
      <w:r w:rsidRPr="003A668A">
        <w:t>Understanding Online Meme Participation and Adaptation Among Young Consumer</w:t>
      </w:r>
      <w:r w:rsidRPr="003A668A">
        <w:rPr>
          <w:rStyle w:val="Irodalomjegyzkforrs"/>
          <w:lang w:val="en-HU" w:eastAsia="en-GB"/>
        </w:rPr>
        <w:t>s. Young Consumers, 21(4), 463–479.</w:t>
      </w:r>
      <w:bookmarkEnd w:id="46"/>
    </w:p>
    <w:p w14:paraId="31B23D66" w14:textId="77777777" w:rsidR="00F370F7" w:rsidRPr="003A668A" w:rsidRDefault="00F370F7" w:rsidP="003A668A">
      <w:pPr>
        <w:pStyle w:val="Irodalomjegyzksor"/>
        <w:rPr>
          <w:rStyle w:val="Irodalomjegyzkforrs"/>
          <w:lang w:val="en-HU" w:eastAsia="en-GB"/>
        </w:rPr>
      </w:pPr>
      <w:bookmarkStart w:id="47" w:name="_Ref216193346"/>
      <w:r w:rsidRPr="003A668A">
        <w:rPr>
          <w:rStyle w:val="Irodalomjegyzkforrs"/>
          <w:lang w:val="en-HU" w:eastAsia="en-GB"/>
        </w:rPr>
        <w:t xml:space="preserve">González, M. (2023). </w:t>
      </w:r>
      <w:r w:rsidRPr="003A668A">
        <w:t>Drivers of Meme Virality: Content, Media, and Brand Recall</w:t>
      </w:r>
      <w:r w:rsidRPr="003A668A">
        <w:rPr>
          <w:rStyle w:val="Irodalomjegyzkforrs"/>
          <w:lang w:val="en-HU" w:eastAsia="en-GB"/>
        </w:rPr>
        <w:t>. New Media &amp; Society, 25(8), 2156–2178.</w:t>
      </w:r>
      <w:bookmarkEnd w:id="47"/>
    </w:p>
    <w:p w14:paraId="75D99A72" w14:textId="39F3FAC4" w:rsidR="00214109" w:rsidRPr="003A668A" w:rsidRDefault="00F370F7" w:rsidP="003A668A">
      <w:pPr>
        <w:pStyle w:val="Irodalomjegyzksor"/>
        <w:rPr>
          <w:rStyle w:val="Irodalomjegyzkforrs"/>
          <w:lang w:val="en-HU" w:eastAsia="en-GB"/>
        </w:rPr>
      </w:pPr>
      <w:bookmarkStart w:id="48" w:name="_Ref216193360"/>
      <w:r w:rsidRPr="003A668A">
        <w:rPr>
          <w:rStyle w:val="Irodalomjegyzkforrs"/>
          <w:lang w:val="en-HU" w:eastAsia="en-GB"/>
        </w:rPr>
        <w:t xml:space="preserve">Meer, N. (2022). </w:t>
      </w:r>
      <w:r w:rsidRPr="003A668A">
        <w:t>Emotional Polarity in Internet Memes: Patterns of Positive and Negative Attitudes in Digital Culture</w:t>
      </w:r>
      <w:r w:rsidRPr="003A668A">
        <w:rPr>
          <w:rStyle w:val="Irodalomjegyzkforrs"/>
          <w:lang w:val="en-HU" w:eastAsia="en-GB"/>
        </w:rPr>
        <w:t>. Information, Communication &amp; Society, 25(12), 1714–1732.</w:t>
      </w:r>
      <w:bookmarkEnd w:id="48"/>
    </w:p>
    <w:p w14:paraId="5BBD3818" w14:textId="77777777" w:rsidR="001D26DD" w:rsidRPr="001D26DD" w:rsidRDefault="001D26DD" w:rsidP="003A668A">
      <w:pPr>
        <w:pStyle w:val="Irodalomjegyzksor"/>
        <w:rPr>
          <w:rStyle w:val="Irodalomjegyzkforrs"/>
          <w:lang w:val="en-HU"/>
        </w:rPr>
      </w:pPr>
      <w:bookmarkStart w:id="49" w:name="_Ref216167022"/>
      <w:r w:rsidRPr="001D26DD">
        <w:rPr>
          <w:rStyle w:val="Irodalomjegyzkforrs"/>
          <w:lang w:val="en-HU"/>
        </w:rPr>
        <w:lastRenderedPageBreak/>
        <w:t xml:space="preserve">Burkov, A. (2019). </w:t>
      </w:r>
      <w:r w:rsidRPr="003A668A">
        <w:t>The Hundred-Page Machine Learning Book</w:t>
      </w:r>
      <w:r w:rsidRPr="001D26DD">
        <w:rPr>
          <w:rStyle w:val="Irodalomjegyzkforrs"/>
          <w:lang w:val="en-HU"/>
        </w:rPr>
        <w:t>. ISBN 199957950X.</w:t>
      </w:r>
      <w:bookmarkEnd w:id="49"/>
    </w:p>
    <w:p w14:paraId="7DCB1ACA" w14:textId="6E255588" w:rsidR="001D26DD" w:rsidRPr="003A668A" w:rsidRDefault="001D26DD" w:rsidP="003A668A">
      <w:pPr>
        <w:pStyle w:val="Irodalomjegyzksor"/>
        <w:rPr>
          <w:rStyle w:val="Irodalomjegyzkforrs"/>
        </w:rPr>
      </w:pPr>
      <w:bookmarkStart w:id="50" w:name="_Ref216167095"/>
      <w:r w:rsidRPr="003A668A">
        <w:rPr>
          <w:rStyle w:val="Irodalomjegyzkforrs"/>
        </w:rPr>
        <w:t>ClanX (2024</w:t>
      </w:r>
      <w:r w:rsidRPr="003A668A">
        <w:t>). Convolutional Neural Networks: What it is and Why it Matters?</w:t>
      </w:r>
      <w:r w:rsidRPr="003A668A">
        <w:rPr>
          <w:rStyle w:val="Irodalomjegyzkforrs"/>
        </w:rPr>
        <w:t xml:space="preserve"> Elérhető: </w:t>
      </w:r>
      <w:hyperlink r:id="rId27" w:history="1">
        <w:r w:rsidRPr="003A668A">
          <w:rPr>
            <w:rStyle w:val="Irodalomjegyzkforrs"/>
            <w:lang w:val="en-HU"/>
          </w:rPr>
          <w:t>https://clanx.ai/glossary/convolutional-neural-networks-cnns</w:t>
        </w:r>
      </w:hyperlink>
      <w:r w:rsidRPr="003A668A">
        <w:rPr>
          <w:rStyle w:val="Irodalomjegyzkforrs"/>
        </w:rPr>
        <w:t xml:space="preserve"> (Letöltve: 2025.05.02)</w:t>
      </w:r>
      <w:r w:rsidRPr="003A668A">
        <w:rPr>
          <w:rStyle w:val="Irodalomjegyzkforrs"/>
          <w:lang w:val="en-HU"/>
        </w:rPr>
        <w:t>.</w:t>
      </w:r>
      <w:bookmarkEnd w:id="50"/>
    </w:p>
    <w:p w14:paraId="36B820E8" w14:textId="0F3508D4" w:rsidR="00F73D85" w:rsidRPr="003A668A" w:rsidRDefault="00F73D85" w:rsidP="003A668A">
      <w:pPr>
        <w:pStyle w:val="Irodalomjegyzksor"/>
        <w:rPr>
          <w:rStyle w:val="Irodalomjegyzkforrs"/>
        </w:rPr>
      </w:pPr>
      <w:bookmarkStart w:id="51" w:name="_Ref216193551"/>
      <w:r w:rsidRPr="003A668A">
        <w:rPr>
          <w:rStyle w:val="Irodalomjegyzkforrs"/>
          <w:lang w:val="en-HU"/>
        </w:rPr>
        <w:t>Yekta, Mohammad. (2024</w:t>
      </w:r>
      <w:r w:rsidRPr="003A668A">
        <w:t>). Biological direct-shortcut deep residual learning for sparse visual processing</w:t>
      </w:r>
      <w:r w:rsidRPr="003A668A">
        <w:rPr>
          <w:rStyle w:val="Irodalomjegyzkforrs"/>
          <w:lang w:val="en-HU"/>
        </w:rPr>
        <w:t>. Scientific Reports. 14. 10.1038/s41598-024-62756-y.</w:t>
      </w:r>
      <w:bookmarkEnd w:id="51"/>
    </w:p>
    <w:p w14:paraId="0E581DAD" w14:textId="20DF04B5" w:rsidR="001D26DD" w:rsidRPr="003A668A" w:rsidRDefault="001D26DD" w:rsidP="003A668A">
      <w:pPr>
        <w:pStyle w:val="Irodalomjegyzksor"/>
        <w:rPr>
          <w:rStyle w:val="Irodalomjegyzkforrs"/>
          <w:lang w:val="en-HU"/>
        </w:rPr>
      </w:pPr>
      <w:bookmarkStart w:id="52" w:name="_Ref216167122"/>
      <w:r w:rsidRPr="003A668A">
        <w:rPr>
          <w:rStyle w:val="Irodalomjegyzkforrs"/>
        </w:rPr>
        <w:t xml:space="preserve">GeeksforGeeks (2025). </w:t>
      </w:r>
      <w:r w:rsidRPr="003A668A">
        <w:t>Residual Networks (ResNet) – Deep Learning.</w:t>
      </w:r>
      <w:r w:rsidRPr="003A668A">
        <w:rPr>
          <w:rStyle w:val="Irodalomjegyzkforrs"/>
        </w:rPr>
        <w:t xml:space="preserve"> Elérhető: </w:t>
      </w:r>
      <w:hyperlink r:id="rId28" w:history="1">
        <w:r w:rsidRPr="003A668A">
          <w:rPr>
            <w:rStyle w:val="Irodalomjegyzkforrs"/>
            <w:lang w:val="en-HU"/>
          </w:rPr>
          <w:t>https://www.geeksforgeeks.org/residual-networks-resnet-deep-learning</w:t>
        </w:r>
      </w:hyperlink>
      <w:r w:rsidRPr="003A668A">
        <w:rPr>
          <w:rStyle w:val="Irodalomjegyzkforrs"/>
          <w:lang w:val="en-HU"/>
        </w:rPr>
        <w:t xml:space="preserve"> </w:t>
      </w:r>
      <w:r w:rsidRPr="003A668A">
        <w:rPr>
          <w:rStyle w:val="Irodalomjegyzkforrs"/>
          <w:lang w:val="en-HU" w:eastAsia="en-GB"/>
        </w:rPr>
        <w:t>(Letöltve: 2025.0</w:t>
      </w:r>
      <w:r w:rsidR="003D7A80">
        <w:rPr>
          <w:rStyle w:val="Irodalomjegyzkforrs"/>
          <w:lang w:val="en-HU" w:eastAsia="en-GB"/>
        </w:rPr>
        <w:t>4.22</w:t>
      </w:r>
      <w:r w:rsidRPr="003A668A">
        <w:rPr>
          <w:rStyle w:val="Irodalomjegyzkforrs"/>
          <w:lang w:val="en-HU" w:eastAsia="en-GB"/>
        </w:rPr>
        <w:t>).</w:t>
      </w:r>
      <w:bookmarkEnd w:id="52"/>
    </w:p>
    <w:p w14:paraId="249C3A35" w14:textId="3273FDF5" w:rsidR="001D26DD" w:rsidRPr="003A668A" w:rsidRDefault="001D26DD" w:rsidP="003A668A">
      <w:pPr>
        <w:pStyle w:val="Irodalomjegyzksor"/>
        <w:rPr>
          <w:rStyle w:val="Irodalomjegyzkforrs"/>
          <w:lang w:val="en-HU"/>
        </w:rPr>
      </w:pPr>
      <w:bookmarkStart w:id="53" w:name="_Ref216167158"/>
      <w:r w:rsidRPr="003A668A">
        <w:rPr>
          <w:rStyle w:val="Irodalomjegyzkforrs"/>
        </w:rPr>
        <w:t xml:space="preserve">KeyLabs (2024). </w:t>
      </w:r>
      <w:r w:rsidRPr="003A668A">
        <w:t>Hyperparameter Tuning: Grid Search, Random Search, and Bayesian Optimization</w:t>
      </w:r>
      <w:r w:rsidRPr="003A668A">
        <w:rPr>
          <w:rStyle w:val="Irodalomjegyzkforrs"/>
        </w:rPr>
        <w:t xml:space="preserve">. Elérhető: </w:t>
      </w:r>
      <w:r w:rsidRPr="003A668A">
        <w:rPr>
          <w:rStyle w:val="Irodalomjegyzkforrs"/>
          <w:lang w:val="en-HU"/>
        </w:rPr>
        <w:t>https://keylabs.ai/blog/hyperparameter-tuning-grid-search-random-search-and-bayesian-optimization</w:t>
      </w:r>
      <w:r w:rsidRPr="003A668A">
        <w:rPr>
          <w:rStyle w:val="Irodalomjegyzkforrs"/>
        </w:rPr>
        <w:t>(Letöltve: 2025.05.02).</w:t>
      </w:r>
      <w:bookmarkEnd w:id="53"/>
    </w:p>
    <w:p w14:paraId="30287B26" w14:textId="18EC80F4" w:rsidR="000727D8" w:rsidRPr="003A668A" w:rsidRDefault="000727D8" w:rsidP="003A668A">
      <w:pPr>
        <w:pStyle w:val="Irodalomjegyzksor"/>
        <w:rPr>
          <w:rStyle w:val="Irodalomjegyzkforrs"/>
        </w:rPr>
      </w:pPr>
      <w:bookmarkStart w:id="54" w:name="_Ref216167173"/>
      <w:r w:rsidRPr="003A668A">
        <w:rPr>
          <w:rStyle w:val="Irodalomjegyzkforrs"/>
        </w:rPr>
        <w:t>PyTorch (2025</w:t>
      </w:r>
      <w:r w:rsidRPr="003A668A">
        <w:t>). The Open Language of AI</w:t>
      </w:r>
      <w:r w:rsidRPr="003A668A">
        <w:rPr>
          <w:rStyle w:val="Irodalomjegyzkforrs"/>
        </w:rPr>
        <w:t xml:space="preserve">. Elérhető: </w:t>
      </w:r>
      <w:hyperlink r:id="rId29" w:tgtFrame="_new" w:history="1">
        <w:r w:rsidRPr="003A668A">
          <w:rPr>
            <w:rStyle w:val="Irodalomjegyzkforrs"/>
          </w:rPr>
          <w:t>https://pytorch.org/</w:t>
        </w:r>
      </w:hyperlink>
      <w:r w:rsidRPr="003A668A">
        <w:rPr>
          <w:rStyle w:val="Irodalomjegyzkforrs"/>
        </w:rPr>
        <w:t xml:space="preserve"> (Letöltve: 2025.0</w:t>
      </w:r>
      <w:r w:rsidR="003D7A80">
        <w:rPr>
          <w:rStyle w:val="Irodalomjegyzkforrs"/>
        </w:rPr>
        <w:t>7</w:t>
      </w:r>
      <w:r w:rsidRPr="003A668A">
        <w:rPr>
          <w:rStyle w:val="Irodalomjegyzkforrs"/>
        </w:rPr>
        <w:t>.0</w:t>
      </w:r>
      <w:r w:rsidR="003D7A80">
        <w:rPr>
          <w:rStyle w:val="Irodalomjegyzkforrs"/>
        </w:rPr>
        <w:t>4</w:t>
      </w:r>
      <w:r w:rsidRPr="003A668A">
        <w:rPr>
          <w:rStyle w:val="Irodalomjegyzkforrs"/>
        </w:rPr>
        <w:t>).</w:t>
      </w:r>
      <w:bookmarkEnd w:id="54"/>
      <w:r w:rsidRPr="003A668A">
        <w:rPr>
          <w:rStyle w:val="Irodalomjegyzkforrs"/>
          <w:lang w:val="en-HU"/>
        </w:rPr>
        <w:t xml:space="preserve"> </w:t>
      </w:r>
    </w:p>
    <w:p w14:paraId="2B699F0A" w14:textId="0100216D" w:rsidR="000727D8" w:rsidRPr="003A668A" w:rsidRDefault="000727D8" w:rsidP="003A668A">
      <w:pPr>
        <w:pStyle w:val="Irodalomjegyzksor"/>
        <w:rPr>
          <w:rStyle w:val="Irodalomjegyzkforrs"/>
          <w:lang w:val="en-HU"/>
        </w:rPr>
      </w:pPr>
      <w:bookmarkStart w:id="55" w:name="_Ref216167190"/>
      <w:r w:rsidRPr="003A668A">
        <w:t>PyTorch Lightning</w:t>
      </w:r>
      <w:r w:rsidRPr="003A668A">
        <w:rPr>
          <w:rStyle w:val="Irodalomjegyzkforrs"/>
        </w:rPr>
        <w:t xml:space="preserve"> (2025). Documentation (v2.5.1)</w:t>
      </w:r>
      <w:r w:rsidRPr="003A668A">
        <w:rPr>
          <w:rStyle w:val="Irodalomjegyzkforrs"/>
          <w:lang w:val="en-HU"/>
        </w:rPr>
        <w:t>.</w:t>
      </w:r>
      <w:r w:rsidRPr="003A668A">
        <w:rPr>
          <w:rStyle w:val="Irodalomjegyzkforrs"/>
        </w:rPr>
        <w:t xml:space="preserve"> Elérhető: </w:t>
      </w:r>
      <w:hyperlink r:id="rId30" w:history="1">
        <w:r w:rsidRPr="003A668A">
          <w:rPr>
            <w:rStyle w:val="Irodalomjegyzkforrs"/>
            <w:lang w:val="en-HU"/>
          </w:rPr>
          <w:t>https://lightning.ai/docs/pytorch/stable/</w:t>
        </w:r>
      </w:hyperlink>
      <w:r w:rsidRPr="003A668A">
        <w:rPr>
          <w:rStyle w:val="Irodalomjegyzkforrs"/>
        </w:rPr>
        <w:t xml:space="preserve"> (Letöltve: 2025.05.02).</w:t>
      </w:r>
      <w:bookmarkEnd w:id="55"/>
    </w:p>
    <w:p w14:paraId="327FD83C" w14:textId="4CA8BC8B" w:rsidR="000727D8" w:rsidRPr="003A668A" w:rsidRDefault="000727D8" w:rsidP="003A668A">
      <w:pPr>
        <w:pStyle w:val="Irodalomjegyzksor"/>
        <w:rPr>
          <w:rStyle w:val="Irodalomjegyzkforrs"/>
          <w:lang w:val="en-HU"/>
        </w:rPr>
      </w:pPr>
      <w:bookmarkStart w:id="56" w:name="_Ref216167206"/>
      <w:r w:rsidRPr="003A668A">
        <w:t>Best Global Brands</w:t>
      </w:r>
      <w:r w:rsidRPr="003A668A">
        <w:rPr>
          <w:rStyle w:val="Irodalomjegyzkforrs"/>
        </w:rPr>
        <w:t xml:space="preserve"> (2024). Elérhető:</w:t>
      </w:r>
      <w:r w:rsidR="001D26DD" w:rsidRPr="003A668A">
        <w:rPr>
          <w:rStyle w:val="Irodalomjegyzkforrs"/>
          <w:lang w:val="en-HU"/>
        </w:rPr>
        <w:t xml:space="preserve">, </w:t>
      </w:r>
      <w:hyperlink r:id="rId31" w:history="1">
        <w:r w:rsidRPr="003A668A">
          <w:rPr>
            <w:rStyle w:val="Irodalomjegyzkforrs"/>
            <w:lang w:val="en-HU"/>
          </w:rPr>
          <w:t>https://interbrand.com/best-brands/</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6"/>
    </w:p>
    <w:p w14:paraId="72E58F2F" w14:textId="25C4245F" w:rsidR="000727D8" w:rsidRPr="003A668A" w:rsidRDefault="000727D8" w:rsidP="003A668A">
      <w:pPr>
        <w:pStyle w:val="Irodalomjegyzksor"/>
        <w:rPr>
          <w:rStyle w:val="Irodalomjegyzkforrs"/>
          <w:lang w:val="en-HU"/>
        </w:rPr>
      </w:pPr>
      <w:bookmarkStart w:id="57" w:name="_Ref216167244"/>
      <w:r w:rsidRPr="003A668A">
        <w:t>Beautiful Soup</w:t>
      </w:r>
      <w:r w:rsidRPr="003A668A">
        <w:rPr>
          <w:rStyle w:val="Irodalomjegyzkforrs"/>
        </w:rPr>
        <w:t xml:space="preserve"> (2025). Documentation v4.13.0. Elérhető:</w:t>
      </w:r>
      <w:r w:rsidR="001D26DD" w:rsidRPr="003A668A">
        <w:rPr>
          <w:rStyle w:val="Irodalomjegyzkforrs"/>
          <w:lang w:val="en-HU"/>
        </w:rPr>
        <w:t xml:space="preserve"> </w:t>
      </w:r>
      <w:hyperlink r:id="rId32" w:history="1">
        <w:r w:rsidRPr="003A668A">
          <w:rPr>
            <w:rStyle w:val="Irodalomjegyzkforrs"/>
            <w:lang w:val="en-HU"/>
          </w:rPr>
          <w:t>https://www.crummy.com/software/BeautifulSoup/bs4/doc/</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w:t>
      </w:r>
      <w:r w:rsidR="003D7A80">
        <w:rPr>
          <w:rStyle w:val="Irodalomjegyzkforrs"/>
        </w:rPr>
        <w:t>5</w:t>
      </w:r>
      <w:r w:rsidRPr="003A668A">
        <w:rPr>
          <w:rStyle w:val="Irodalomjegyzkforrs"/>
        </w:rPr>
        <w:t>.0</w:t>
      </w:r>
      <w:r w:rsidR="003D7A80">
        <w:rPr>
          <w:rStyle w:val="Irodalomjegyzkforrs"/>
        </w:rPr>
        <w:t>5</w:t>
      </w:r>
      <w:r w:rsidRPr="003A668A">
        <w:rPr>
          <w:rStyle w:val="Irodalomjegyzkforrs"/>
        </w:rPr>
        <w:t>).</w:t>
      </w:r>
      <w:bookmarkEnd w:id="57"/>
    </w:p>
    <w:p w14:paraId="6C654D9A" w14:textId="6697B7DF" w:rsidR="001D26DD" w:rsidRPr="003A668A" w:rsidRDefault="000727D8" w:rsidP="003A668A">
      <w:pPr>
        <w:pStyle w:val="Irodalomjegyzksor"/>
        <w:rPr>
          <w:rStyle w:val="Irodalomjegyzkforrs"/>
          <w:lang w:val="en-HU"/>
        </w:rPr>
      </w:pPr>
      <w:bookmarkStart w:id="58" w:name="_Ref216167246"/>
      <w:r w:rsidRPr="003A668A">
        <w:t>Selenium</w:t>
      </w:r>
      <w:r w:rsidRPr="003A668A">
        <w:rPr>
          <w:rStyle w:val="Irodalomjegyzkforrs"/>
        </w:rPr>
        <w:t xml:space="preserve"> (2025). Selenium Browser Automation. Elérhető:</w:t>
      </w:r>
      <w:r w:rsidR="001D26DD" w:rsidRPr="003A668A">
        <w:rPr>
          <w:rStyle w:val="Irodalomjegyzkforrs"/>
          <w:lang w:val="en-HU"/>
        </w:rPr>
        <w:t xml:space="preserve"> </w:t>
      </w:r>
      <w:hyperlink r:id="rId33" w:history="1">
        <w:r w:rsidRPr="003A668A">
          <w:rPr>
            <w:rStyle w:val="Irodalomjegyzkforrs"/>
            <w:lang w:val="en-HU"/>
          </w:rPr>
          <w:t>https://www.selenium.dev/</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8"/>
    </w:p>
    <w:p w14:paraId="055F0296" w14:textId="057847C4" w:rsidR="001D26DD" w:rsidRPr="003A668A" w:rsidRDefault="000727D8" w:rsidP="003A668A">
      <w:pPr>
        <w:pStyle w:val="Irodalomjegyzksor"/>
        <w:rPr>
          <w:rStyle w:val="Irodalomjegyzkforrs"/>
          <w:lang w:val="en-HU"/>
        </w:rPr>
      </w:pPr>
      <w:bookmarkStart w:id="59" w:name="_Ref216167309"/>
      <w:r w:rsidRPr="003A668A">
        <w:rPr>
          <w:rStyle w:val="Irodalomjegyzkforrs"/>
        </w:rPr>
        <w:t xml:space="preserve">Academic Torrents (2025). </w:t>
      </w:r>
      <w:r w:rsidRPr="003A668A">
        <w:t>Reddit Dataset</w:t>
      </w:r>
      <w:r w:rsidRPr="003A668A">
        <w:rPr>
          <w:rStyle w:val="Irodalomjegyzkforrs"/>
        </w:rPr>
        <w:t xml:space="preserve">. Elérhető: </w:t>
      </w:r>
      <w:hyperlink r:id="rId34" w:history="1">
        <w:r w:rsidRPr="003A668A">
          <w:rPr>
            <w:rStyle w:val="Irodalomjegyzkforrs"/>
            <w:lang w:val="en-HU"/>
          </w:rPr>
          <w:t>https://academictorrents.com/details/1614740ac8c94505e4ecb9d88be8bed7b6afddd4</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9"/>
    </w:p>
    <w:p w14:paraId="1AF8655A" w14:textId="56CF8C75" w:rsidR="001D26DD" w:rsidRPr="003A668A" w:rsidRDefault="000727D8" w:rsidP="003A668A">
      <w:pPr>
        <w:pStyle w:val="Irodalomjegyzksor"/>
        <w:rPr>
          <w:rStyle w:val="Irodalomjegyzkforrs"/>
        </w:rPr>
      </w:pPr>
      <w:bookmarkStart w:id="60" w:name="_Ref216167313"/>
      <w:r w:rsidRPr="003A668A">
        <w:rPr>
          <w:rStyle w:val="Irodalomjegyzkforrs"/>
        </w:rPr>
        <w:t xml:space="preserve">Heitmann, A. (2025). </w:t>
      </w:r>
      <w:r w:rsidRPr="003A668A">
        <w:t>Arctic Shift</w:t>
      </w:r>
      <w:r w:rsidRPr="003A668A">
        <w:rPr>
          <w:rStyle w:val="Irodalomjegyzkforrs"/>
        </w:rPr>
        <w:t xml:space="preserve">. Elérhető: </w:t>
      </w:r>
      <w:hyperlink r:id="rId35" w:history="1">
        <w:r w:rsidRPr="003A668A">
          <w:rPr>
            <w:rStyle w:val="Irodalomjegyzkforrs"/>
            <w:lang w:val="en-HU"/>
          </w:rPr>
          <w:t>https://github.com/ArthurHeitmann/arctic_shift?tab=readme-ov-file</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60"/>
    </w:p>
    <w:p w14:paraId="6F7CB505" w14:textId="00BC8FBF" w:rsidR="000727D8" w:rsidRPr="003A668A" w:rsidRDefault="000727D8" w:rsidP="003A668A">
      <w:pPr>
        <w:pStyle w:val="Irodalomjegyzksor"/>
        <w:rPr>
          <w:rStyle w:val="Irodalomjegyzkforrs"/>
        </w:rPr>
      </w:pPr>
      <w:bookmarkStart w:id="61" w:name="_Ref216167367"/>
      <w:r w:rsidRPr="003A668A">
        <w:rPr>
          <w:rStyle w:val="Irodalomjegyzkforrs"/>
        </w:rPr>
        <w:t xml:space="preserve">Hu, J. et al. (2019). </w:t>
      </w:r>
      <w:r w:rsidRPr="003A668A">
        <w:t>Squeeze-and-Excitation Network</w:t>
      </w:r>
      <w:r w:rsidRPr="003A668A">
        <w:rPr>
          <w:rStyle w:val="Irodalomjegyzkforrs"/>
        </w:rPr>
        <w:t xml:space="preserve">s. arXiv:1709.01507. Elérhető </w:t>
      </w:r>
      <w:hyperlink r:id="rId36" w:history="1">
        <w:r w:rsidRPr="003A668A">
          <w:rPr>
            <w:rStyle w:val="Irodalomjegyzkforrs"/>
            <w:lang w:val="en-HU"/>
          </w:rPr>
          <w:t>https://arxiv.org/abs/1709.01507v4</w:t>
        </w:r>
      </w:hyperlink>
      <w:r w:rsidRPr="003A668A">
        <w:rPr>
          <w:rStyle w:val="Irodalomjegyzkforrs"/>
          <w:lang w:val="en-HU"/>
        </w:rPr>
        <w:t xml:space="preserve"> (Letöltve: 2025.05.02).</w:t>
      </w:r>
      <w:bookmarkEnd w:id="61"/>
    </w:p>
    <w:p w14:paraId="04B2BB3A" w14:textId="5674034D" w:rsidR="000727D8" w:rsidRPr="003A668A" w:rsidRDefault="000727D8" w:rsidP="003A668A">
      <w:pPr>
        <w:pStyle w:val="Irodalomjegyzksor"/>
        <w:rPr>
          <w:rStyle w:val="Irodalomjegyzkforrs"/>
          <w:lang w:val="en-HU"/>
        </w:rPr>
      </w:pPr>
      <w:bookmarkStart w:id="62" w:name="_Ref216167393"/>
      <w:r w:rsidRPr="003A668A">
        <w:t>SE-ResNet model</w:t>
      </w:r>
      <w:r w:rsidRPr="003A668A">
        <w:rPr>
          <w:rStyle w:val="Irodalomjegyzkforrs"/>
        </w:rPr>
        <w:t xml:space="preserve"> (2025). Elérhető: </w:t>
      </w:r>
      <w:hyperlink r:id="rId37" w:history="1">
        <w:r w:rsidRPr="003A668A">
          <w:rPr>
            <w:rStyle w:val="Irodalomjegyzkforrs"/>
            <w:lang w:val="en-HU"/>
          </w:rPr>
          <w:t>https://paperswithcode.com/lib/timm/se-resnet#</w:t>
        </w:r>
      </w:hyperlink>
      <w:r w:rsidRPr="003A668A">
        <w:rPr>
          <w:rStyle w:val="Irodalomjegyzkforrs"/>
          <w:lang w:val="en-HU"/>
        </w:rPr>
        <w:t xml:space="preserve"> </w:t>
      </w:r>
      <w:r w:rsidR="001D26DD" w:rsidRPr="003A668A">
        <w:rPr>
          <w:rStyle w:val="Irodalomjegyzkforrs"/>
          <w:lang w:val="en-HU"/>
        </w:rPr>
        <w:t>.</w:t>
      </w:r>
      <w:r w:rsidRPr="003A668A">
        <w:rPr>
          <w:rStyle w:val="Irodalomjegyzkforrs"/>
        </w:rPr>
        <w:t xml:space="preserve"> </w:t>
      </w:r>
      <w:r w:rsidRPr="003A668A">
        <w:rPr>
          <w:rStyle w:val="Irodalomjegyzkforrs"/>
          <w:lang w:val="en-HU"/>
        </w:rPr>
        <w:t>(</w:t>
      </w:r>
      <w:r w:rsidRPr="003A668A">
        <w:rPr>
          <w:rStyle w:val="Irodalomjegyzkforrs"/>
        </w:rPr>
        <w:t>Letöltve: 2025.05.02).</w:t>
      </w:r>
      <w:bookmarkEnd w:id="62"/>
    </w:p>
    <w:p w14:paraId="3739740A" w14:textId="29135315" w:rsidR="001D26DD" w:rsidRPr="003D7A80" w:rsidRDefault="000727D8" w:rsidP="002F22E7">
      <w:pPr>
        <w:pStyle w:val="Irodalomjegyzksor"/>
        <w:rPr>
          <w:rStyle w:val="Irodalomjegyzkforrs"/>
          <w:lang w:val="en-HU"/>
        </w:rPr>
      </w:pPr>
      <w:bookmarkStart w:id="63" w:name="_Ref216167413"/>
      <w:r w:rsidRPr="003A668A">
        <w:rPr>
          <w:rStyle w:val="Irodalomjegyzkforrs"/>
        </w:rPr>
        <w:t xml:space="preserve">ShegoCodes (2022). </w:t>
      </w:r>
      <w:r w:rsidRPr="003A668A">
        <w:t>Extract Text from Image Left to Right and Top to Bottom with keras-ocr.</w:t>
      </w:r>
      <w:r w:rsidRPr="003A668A">
        <w:rPr>
          <w:rStyle w:val="Irodalomjegyzkforrs"/>
        </w:rPr>
        <w:t xml:space="preserve"> Elérhető:  </w:t>
      </w:r>
      <w:hyperlink r:id="rId38" w:history="1">
        <w:r w:rsidRPr="003A668A">
          <w:rPr>
            <w:rStyle w:val="Irodalomjegyzkforrs"/>
            <w:lang w:val="en-HU"/>
          </w:rPr>
          <w:t>https://shegocodes.medium.com/extract-text-from-image-left-to-right-and-top-to-bottom-with-keras-ocr-b56f098a6efe</w:t>
        </w:r>
      </w:hyperlink>
      <w:r w:rsidRPr="003A668A">
        <w:rPr>
          <w:rStyle w:val="Irodalomjegyzkforrs"/>
        </w:rPr>
        <w:t xml:space="preserve"> (Letöltve: 2025.05.</w:t>
      </w:r>
      <w:r w:rsidR="003D7A80">
        <w:rPr>
          <w:rStyle w:val="Irodalomjegyzkforrs"/>
        </w:rPr>
        <w:t>12</w:t>
      </w:r>
      <w:r w:rsidRPr="003A668A">
        <w:rPr>
          <w:rStyle w:val="Irodalomjegyzkforrs"/>
        </w:rPr>
        <w:t>).</w:t>
      </w:r>
      <w:bookmarkEnd w:id="63"/>
    </w:p>
    <w:p w14:paraId="07AB3389" w14:textId="014630C7" w:rsidR="003D7A80" w:rsidRPr="008406BA" w:rsidRDefault="003D7A80" w:rsidP="003D7A80">
      <w:pPr>
        <w:pStyle w:val="Irodalomjegyzksor"/>
        <w:rPr>
          <w:rStyle w:val="Irodalomjegyzkforrs"/>
          <w:lang w:val="en-HU"/>
        </w:rPr>
      </w:pPr>
      <w:bookmarkStart w:id="64" w:name="_Ref216339215"/>
      <w:r w:rsidRPr="003D7A80">
        <w:rPr>
          <w:rStyle w:val="Irodalomjegyzkforrs"/>
          <w:lang w:val="en-HU"/>
        </w:rPr>
        <w:lastRenderedPageBreak/>
        <w:t>Moses Kurui</w:t>
      </w:r>
      <w:r>
        <w:rPr>
          <w:rStyle w:val="Irodalomjegyzkforrs"/>
          <w:lang w:val="en-HU"/>
        </w:rPr>
        <w:t xml:space="preserve"> (</w:t>
      </w:r>
      <w:r w:rsidRPr="003D7A80">
        <w:rPr>
          <w:i/>
        </w:rPr>
        <w:t>2025</w:t>
      </w:r>
      <w:r>
        <w:rPr>
          <w:i/>
        </w:rPr>
        <w:t xml:space="preserve">). </w:t>
      </w:r>
      <w:r w:rsidRPr="007929DC">
        <w:rPr>
          <w:lang w:val="en-HU"/>
        </w:rPr>
        <w:t>Mastering Wald Tests in Python Statsmodels for Regression</w:t>
      </w:r>
      <w:r>
        <w:rPr>
          <w:i/>
          <w:lang w:val="en-HU"/>
        </w:rPr>
        <w:t xml:space="preserve">. Elérhető: </w:t>
      </w:r>
      <w:hyperlink r:id="rId39" w:history="1">
        <w:r w:rsidRPr="002B5FB1">
          <w:rPr>
            <w:rStyle w:val="Hyperlink"/>
            <w:lang w:val="en-HU"/>
          </w:rPr>
          <w:t>https://codepointtech.com/mastering-wald-tests-in-python-statsmodels-for-regression-2/</w:t>
        </w:r>
      </w:hyperlink>
      <w:r>
        <w:rPr>
          <w:rStyle w:val="Irodalomjegyzkforrs"/>
          <w:lang w:val="en-HU"/>
        </w:rPr>
        <w:t xml:space="preserve"> (Letöltve:2</w:t>
      </w:r>
      <w:r>
        <w:rPr>
          <w:rStyle w:val="Irodalomjegyzkforrs"/>
          <w:lang w:val="en-US"/>
        </w:rPr>
        <w:t>025.11.16)</w:t>
      </w:r>
      <w:r w:rsidR="00DA6A03">
        <w:rPr>
          <w:rStyle w:val="Irodalomjegyzkforrs"/>
          <w:lang w:val="en-US"/>
        </w:rPr>
        <w:t>.</w:t>
      </w:r>
      <w:bookmarkEnd w:id="64"/>
    </w:p>
    <w:p w14:paraId="453A8B16" w14:textId="20C9F5EB" w:rsidR="008406BA" w:rsidRPr="008406BA" w:rsidRDefault="008406BA" w:rsidP="008406BA">
      <w:pPr>
        <w:pStyle w:val="Irodalomjegyzksor"/>
        <w:rPr>
          <w:rStyle w:val="Irodalomjegyzkforrs"/>
          <w:b/>
          <w:bCs/>
        </w:rPr>
      </w:pPr>
      <w:bookmarkStart w:id="65" w:name="_Ref216349329"/>
      <w:r>
        <w:rPr>
          <w:rStyle w:val="Irodalomjegyzkforrs"/>
          <w:lang w:val="en-HU"/>
        </w:rPr>
        <w:t>S</w:t>
      </w:r>
      <w:r>
        <w:rPr>
          <w:rStyle w:val="Irodalomjegyzkforrs"/>
          <w:lang w:val="en-US"/>
        </w:rPr>
        <w:t>zab</w:t>
      </w:r>
      <w:r>
        <w:rPr>
          <w:rStyle w:val="Irodalomjegyzkforrs"/>
        </w:rPr>
        <w:t>ó Benedek Ferenc (2025).</w:t>
      </w:r>
      <w:r w:rsidRPr="008406BA">
        <w:t xml:space="preserve"> </w:t>
      </w:r>
      <w:r w:rsidRPr="008406BA">
        <w:rPr>
          <w:b/>
          <w:bCs/>
          <w:i/>
        </w:rPr>
        <w:fldChar w:fldCharType="begin"/>
      </w:r>
      <w:r w:rsidRPr="008406BA">
        <w:rPr>
          <w:b/>
          <w:bCs/>
          <w:i/>
        </w:rPr>
        <w:instrText xml:space="preserve"> TITLE  \* MERGEFORMAT </w:instrText>
      </w:r>
      <w:r w:rsidRPr="008406BA">
        <w:rPr>
          <w:b/>
          <w:bCs/>
          <w:i/>
        </w:rPr>
        <w:fldChar w:fldCharType="separate"/>
      </w:r>
      <w:r w:rsidR="00436D6C" w:rsidRPr="00436D6C">
        <w:t>Nemzetközi márkák mémekben való reprezentációjának elemzése képfeldolgozó modellekkel</w:t>
      </w:r>
      <w:r w:rsidRPr="008406BA">
        <w:rPr>
          <w:i/>
        </w:rPr>
        <w:fldChar w:fldCharType="end"/>
      </w:r>
      <w:r>
        <w:rPr>
          <w:b/>
          <w:bCs/>
          <w:i/>
        </w:rPr>
        <w:t xml:space="preserve">. </w:t>
      </w:r>
      <w:r w:rsidRPr="008406BA">
        <w:rPr>
          <w:rStyle w:val="Irodalomjegyzkforrs"/>
        </w:rPr>
        <w:t>Elérhető:</w:t>
      </w:r>
      <w:r>
        <w:rPr>
          <w:rStyle w:val="Irodalomjegyzkforrs"/>
        </w:rPr>
        <w:t xml:space="preserve"> </w:t>
      </w:r>
      <w:hyperlink r:id="rId40" w:history="1">
        <w:r w:rsidRPr="002B5FB1">
          <w:rPr>
            <w:rStyle w:val="Hyperlink"/>
            <w:lang w:val="en-HU"/>
          </w:rPr>
          <w:t>https://github.com/dil-beszabo/szakdolgozat</w:t>
        </w:r>
      </w:hyperlink>
      <w:r>
        <w:rPr>
          <w:rStyle w:val="Irodalomjegyzkforrs"/>
          <w:lang w:val="en-HU"/>
        </w:rPr>
        <w:t xml:space="preserve"> (Letöltve: 2025.11.12.)</w:t>
      </w:r>
      <w:bookmarkEnd w:id="65"/>
    </w:p>
    <w:p w14:paraId="2DC7DE9E" w14:textId="2EF6F424" w:rsidR="007929DC" w:rsidRPr="007929DC" w:rsidRDefault="007929DC" w:rsidP="007929DC">
      <w:pPr>
        <w:pStyle w:val="Irodalomjegyzksor"/>
        <w:rPr>
          <w:i/>
          <w:lang w:val="en-HU"/>
        </w:rPr>
      </w:pPr>
      <w:bookmarkStart w:id="66" w:name="_Ref216343368"/>
      <w:r w:rsidRPr="007929DC">
        <w:rPr>
          <w:i/>
          <w:lang w:val="en-HU"/>
        </w:rPr>
        <w:t xml:space="preserve">Kumar, R. et al. (2020). </w:t>
      </w:r>
      <w:r w:rsidRPr="007929DC">
        <w:rPr>
          <w:lang w:val="en-HU"/>
        </w:rPr>
        <w:t>Memotion Analysis 1.0: The Visuo-Lingual Metaphor!</w:t>
      </w:r>
      <w:r w:rsidRPr="007929DC">
        <w:rPr>
          <w:i/>
          <w:lang w:val="en-HU"/>
        </w:rPr>
        <w:t xml:space="preserve">.AAAI Workshop. </w:t>
      </w:r>
      <w:r>
        <w:rPr>
          <w:i/>
          <w:lang w:val="en-HU"/>
        </w:rPr>
        <w:fldChar w:fldCharType="begin"/>
      </w:r>
      <w:r>
        <w:rPr>
          <w:i/>
          <w:lang w:val="en-HU"/>
        </w:rPr>
        <w:instrText>HYPERLINK "</w:instrText>
      </w:r>
      <w:r w:rsidRPr="007929DC">
        <w:rPr>
          <w:i/>
          <w:lang w:val="en-HU"/>
        </w:rPr>
        <w:instrText>https://arxiv.org/abs/2008.03781</w:instrText>
      </w:r>
      <w:r>
        <w:rPr>
          <w:i/>
          <w:lang w:val="en-HU"/>
        </w:rPr>
        <w:instrText>"</w:instrText>
      </w:r>
      <w:r w:rsidR="00436D6C">
        <w:rPr>
          <w:i/>
          <w:lang w:val="en-HU"/>
        </w:rPr>
      </w:r>
      <w:r>
        <w:rPr>
          <w:i/>
          <w:lang w:val="en-HU"/>
        </w:rPr>
        <w:fldChar w:fldCharType="separate"/>
      </w:r>
      <w:r w:rsidRPr="007929DC">
        <w:rPr>
          <w:rStyle w:val="Hyperlink"/>
          <w:i/>
          <w:lang w:val="en-HU"/>
        </w:rPr>
        <w:t>https://arxiv.org/abs/2008.03781</w:t>
      </w:r>
      <w:r>
        <w:rPr>
          <w:i/>
          <w:lang w:val="en-HU"/>
        </w:rPr>
        <w:fldChar w:fldCharType="end"/>
      </w:r>
      <w:r>
        <w:rPr>
          <w:i/>
          <w:lang w:val="en-HU"/>
        </w:rPr>
        <w:t xml:space="preserve"> (Letöltve:2025.12.05)</w:t>
      </w:r>
      <w:bookmarkEnd w:id="66"/>
    </w:p>
    <w:p w14:paraId="0B508BF2" w14:textId="5F4E39BF" w:rsidR="007929DC" w:rsidRPr="007929DC" w:rsidRDefault="007929DC" w:rsidP="007929DC">
      <w:pPr>
        <w:pStyle w:val="Irodalomjegyzksor"/>
        <w:rPr>
          <w:rStyle w:val="Irodalomjegyzkforrs"/>
          <w:lang w:val="en-HU"/>
        </w:rPr>
      </w:pPr>
      <w:bookmarkStart w:id="67" w:name="_Ref216343370"/>
      <w:r w:rsidRPr="007929DC">
        <w:rPr>
          <w:i/>
          <w:lang w:val="en-HU"/>
        </w:rPr>
        <w:t xml:space="preserve">Suryawanshi, S. et al. (2020). </w:t>
      </w:r>
      <w:r w:rsidRPr="007929DC">
        <w:rPr>
          <w:lang w:val="en-HU"/>
        </w:rPr>
        <w:t>Multimodal Meme Dataset</w:t>
      </w:r>
      <w:r w:rsidR="00FB195F">
        <w:rPr>
          <w:lang w:val="en-HU"/>
        </w:rPr>
        <w:t xml:space="preserve"> </w:t>
      </w:r>
      <w:r w:rsidR="00FB195F">
        <w:rPr>
          <w:i/>
          <w:iCs/>
          <w:lang w:val="en-HU"/>
        </w:rPr>
        <w:t>(</w:t>
      </w:r>
      <w:r w:rsidRPr="007929DC">
        <w:rPr>
          <w:i/>
          <w:iCs/>
          <w:lang w:val="en-HU"/>
        </w:rPr>
        <w:t>LREC)</w:t>
      </w:r>
      <w:r w:rsidRPr="007929DC">
        <w:rPr>
          <w:i/>
          <w:lang w:val="en-HU"/>
        </w:rPr>
        <w:t>.</w:t>
      </w:r>
      <w:hyperlink r:id="rId41" w:history="1">
        <w:r w:rsidR="00FB195F" w:rsidRPr="007929DC">
          <w:rPr>
            <w:rStyle w:val="Hyperlink"/>
            <w:i/>
            <w:lang w:val="en-HU"/>
          </w:rPr>
          <w:t>https://aclanthology.org/2020.lrec-1.714/</w:t>
        </w:r>
      </w:hyperlink>
      <w:r>
        <w:rPr>
          <w:i/>
          <w:lang w:val="en-HU"/>
        </w:rPr>
        <w:t xml:space="preserve"> (Letöltve:2025.12.05)</w:t>
      </w:r>
      <w:bookmarkEnd w:id="67"/>
      <w:r>
        <w:rPr>
          <w:i/>
          <w:lang w:val="en-HU"/>
        </w:rPr>
        <w:t xml:space="preserve"> </w:t>
      </w:r>
    </w:p>
    <w:p w14:paraId="07D60633" w14:textId="1CCDC0F9" w:rsidR="0036340A" w:rsidRDefault="00B50CAA" w:rsidP="0036340A">
      <w:pPr>
        <w:pStyle w:val="Fejezetcimszmozsnlkl"/>
      </w:pPr>
      <w:bookmarkStart w:id="68" w:name="_Toc216349925"/>
      <w:r>
        <w:lastRenderedPageBreak/>
        <w:t>Függelék</w:t>
      </w:r>
      <w:bookmarkEnd w:id="68"/>
    </w:p>
    <w:p w14:paraId="3CF5F379" w14:textId="7BB7CBE0" w:rsidR="007F6C9D" w:rsidRDefault="007F6C9D" w:rsidP="005066C2">
      <w:pPr>
        <w:pStyle w:val="Heading2"/>
        <w:numPr>
          <w:ilvl w:val="1"/>
          <w:numId w:val="139"/>
        </w:numPr>
      </w:pPr>
      <w:bookmarkStart w:id="69" w:name="_Ref216291022"/>
      <w:bookmarkStart w:id="70" w:name="_Toc216349926"/>
      <w:r>
        <w:t xml:space="preserve">Márkák </w:t>
      </w:r>
      <w:r w:rsidRPr="007F6C9D">
        <w:t>listája</w:t>
      </w:r>
      <w:bookmarkEnd w:id="69"/>
      <w:bookmarkEnd w:id="70"/>
    </w:p>
    <w:p w14:paraId="4CE2A172" w14:textId="1F071129" w:rsidR="007F6C9D" w:rsidRPr="00DC43A2" w:rsidRDefault="005066C2" w:rsidP="005066C2">
      <w:r>
        <w:t>A</w:t>
      </w:r>
      <w:r w:rsidRPr="005066C2">
        <w:t xml:space="preserve">didas, </w:t>
      </w:r>
      <w:proofErr w:type="spellStart"/>
      <w:r w:rsidRPr="005066C2">
        <w:t>Airbnb</w:t>
      </w:r>
      <w:proofErr w:type="spellEnd"/>
      <w:r w:rsidRPr="005066C2">
        <w:t xml:space="preserve">, Amazon, American, Apple, Audi, BMW, Budweiser, </w:t>
      </w:r>
      <w:proofErr w:type="spellStart"/>
      <w:r w:rsidRPr="005066C2">
        <w:t>Burberry</w:t>
      </w:r>
      <w:proofErr w:type="spellEnd"/>
      <w:r w:rsidRPr="005066C2">
        <w:t xml:space="preserve">, Canon, </w:t>
      </w:r>
      <w:proofErr w:type="spellStart"/>
      <w:r w:rsidRPr="005066C2">
        <w:t>Cartier</w:t>
      </w:r>
      <w:proofErr w:type="spellEnd"/>
      <w:r w:rsidRPr="005066C2">
        <w:t xml:space="preserve">, Chanel, Cisco, Coca-Cola, Colgate, </w:t>
      </w:r>
      <w:proofErr w:type="spellStart"/>
      <w:r w:rsidRPr="005066C2">
        <w:t>Corona</w:t>
      </w:r>
      <w:proofErr w:type="spellEnd"/>
      <w:r w:rsidRPr="005066C2">
        <w:t xml:space="preserve">, Danone, DHL, </w:t>
      </w:r>
      <w:proofErr w:type="spellStart"/>
      <w:r w:rsidRPr="005066C2">
        <w:t>Dior</w:t>
      </w:r>
      <w:proofErr w:type="spellEnd"/>
      <w:r w:rsidRPr="005066C2">
        <w:t xml:space="preserve">, Disney, eBay, Facebook, </w:t>
      </w:r>
      <w:proofErr w:type="spellStart"/>
      <w:r w:rsidRPr="005066C2">
        <w:t>FedEx</w:t>
      </w:r>
      <w:proofErr w:type="spellEnd"/>
      <w:r w:rsidRPr="005066C2">
        <w:t xml:space="preserve">, Ferrari, Ford, Gillette, Google, </w:t>
      </w:r>
      <w:proofErr w:type="spellStart"/>
      <w:r w:rsidRPr="005066C2">
        <w:t>Gucci</w:t>
      </w:r>
      <w:proofErr w:type="spellEnd"/>
      <w:r w:rsidRPr="005066C2">
        <w:t xml:space="preserve">, Heineken, Hennessy, Honda, HP, </w:t>
      </w:r>
      <w:proofErr w:type="spellStart"/>
      <w:r w:rsidRPr="005066C2">
        <w:t>Huawei</w:t>
      </w:r>
      <w:proofErr w:type="spellEnd"/>
      <w:r w:rsidRPr="005066C2">
        <w:t xml:space="preserve">, Hyundai, IBM, IKEA, Instagram, Intel, Jack, </w:t>
      </w:r>
      <w:proofErr w:type="spellStart"/>
      <w:r w:rsidRPr="005066C2">
        <w:t>Kellogg’s</w:t>
      </w:r>
      <w:proofErr w:type="spellEnd"/>
      <w:r w:rsidRPr="005066C2">
        <w:t xml:space="preserve">, KFC, </w:t>
      </w:r>
      <w:proofErr w:type="spellStart"/>
      <w:r w:rsidRPr="005066C2">
        <w:t>Kia</w:t>
      </w:r>
      <w:proofErr w:type="spellEnd"/>
      <w:r w:rsidRPr="005066C2">
        <w:t xml:space="preserve">, LEGO, </w:t>
      </w:r>
      <w:proofErr w:type="spellStart"/>
      <w:r w:rsidRPr="005066C2">
        <w:t>LinkedIn</w:t>
      </w:r>
      <w:proofErr w:type="spellEnd"/>
      <w:r w:rsidRPr="005066C2">
        <w:t xml:space="preserve">, L’Oréal, Louis, </w:t>
      </w:r>
      <w:proofErr w:type="spellStart"/>
      <w:r w:rsidRPr="005066C2">
        <w:t>Mastercard</w:t>
      </w:r>
      <w:proofErr w:type="spellEnd"/>
      <w:r w:rsidRPr="005066C2">
        <w:t xml:space="preserve">, McDonald’s, Mercedes-Benz, Microsoft, Nescafé, </w:t>
      </w:r>
      <w:proofErr w:type="spellStart"/>
      <w:r w:rsidRPr="005066C2">
        <w:t>Nespresso</w:t>
      </w:r>
      <w:proofErr w:type="spellEnd"/>
      <w:r w:rsidRPr="005066C2">
        <w:t xml:space="preserve">, Nestlé, </w:t>
      </w:r>
      <w:proofErr w:type="spellStart"/>
      <w:r w:rsidRPr="005066C2">
        <w:t>Netflix</w:t>
      </w:r>
      <w:proofErr w:type="spellEnd"/>
      <w:r w:rsidRPr="005066C2">
        <w:t xml:space="preserve">, Nike, Nintendo, Nissan, Oracle, Pampers, Panasonic, </w:t>
      </w:r>
      <w:proofErr w:type="spellStart"/>
      <w:r w:rsidRPr="005066C2">
        <w:t>PayPal</w:t>
      </w:r>
      <w:proofErr w:type="spellEnd"/>
      <w:r w:rsidRPr="005066C2">
        <w:t xml:space="preserve">, Pepsi, Porsche, </w:t>
      </w:r>
      <w:proofErr w:type="spellStart"/>
      <w:r w:rsidRPr="005066C2">
        <w:t>Prada</w:t>
      </w:r>
      <w:proofErr w:type="spellEnd"/>
      <w:r w:rsidRPr="005066C2">
        <w:t xml:space="preserve">, Red, </w:t>
      </w:r>
      <w:proofErr w:type="spellStart"/>
      <w:r w:rsidRPr="005066C2">
        <w:t>Salesforce</w:t>
      </w:r>
      <w:proofErr w:type="spellEnd"/>
      <w:r w:rsidRPr="005066C2">
        <w:t xml:space="preserve">, Samsung, SAP, </w:t>
      </w:r>
      <w:proofErr w:type="spellStart"/>
      <w:r w:rsidRPr="005066C2">
        <w:t>Sephora</w:t>
      </w:r>
      <w:proofErr w:type="spellEnd"/>
      <w:r w:rsidRPr="005066C2">
        <w:t xml:space="preserve">, Sony, </w:t>
      </w:r>
      <w:proofErr w:type="spellStart"/>
      <w:r w:rsidRPr="005066C2">
        <w:t>Spotify</w:t>
      </w:r>
      <w:proofErr w:type="spellEnd"/>
      <w:r w:rsidRPr="005066C2">
        <w:t xml:space="preserve">, Starbucks, Tesla, Toyota, UPS, Volkswagen, Xiaomi, YouTube, </w:t>
      </w:r>
      <w:proofErr w:type="spellStart"/>
      <w:r w:rsidRPr="005066C2">
        <w:t>Zara</w:t>
      </w:r>
      <w:proofErr w:type="spellEnd"/>
    </w:p>
    <w:p w14:paraId="71BA39BD" w14:textId="5C621C9B" w:rsidR="0036340A" w:rsidRDefault="0036340A" w:rsidP="007E198D">
      <w:pPr>
        <w:pStyle w:val="Heading2"/>
      </w:pPr>
      <w:bookmarkStart w:id="71" w:name="_Ref216291047"/>
      <w:bookmarkStart w:id="72" w:name="_Toc216349927"/>
      <w:r>
        <w:t>5.</w:t>
      </w:r>
      <w:r w:rsidR="007F6C9D">
        <w:t>2</w:t>
      </w:r>
      <w:r>
        <w:t xml:space="preserve"> Márka szinonima lista</w:t>
      </w:r>
      <w:bookmarkEnd w:id="71"/>
      <w:bookmarkEnd w:id="72"/>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631ADB78" w14:textId="1CFFDE27" w:rsidR="009859F8" w:rsidRPr="009859F8" w:rsidRDefault="009859F8" w:rsidP="009859F8">
      <w:pPr>
        <w:pStyle w:val="Heading2"/>
      </w:pPr>
      <w:bookmarkStart w:id="73" w:name="_Ref216291060"/>
      <w:bookmarkStart w:id="74" w:name="_Toc216349928"/>
      <w:r>
        <w:lastRenderedPageBreak/>
        <w:t>5.3 Jellemzők listája</w:t>
      </w:r>
      <w:bookmarkEnd w:id="73"/>
      <w:bookmarkEnd w:id="74"/>
    </w:p>
    <w:tbl>
      <w:tblPr>
        <w:tblStyle w:val="TableGrid"/>
        <w:tblW w:w="0" w:type="auto"/>
        <w:tblLook w:val="04A0" w:firstRow="1" w:lastRow="0" w:firstColumn="1" w:lastColumn="0" w:noHBand="0" w:noVBand="1"/>
      </w:tblPr>
      <w:tblGrid>
        <w:gridCol w:w="4056"/>
        <w:gridCol w:w="4438"/>
      </w:tblGrid>
      <w:tr w:rsidR="00913CC2" w14:paraId="0B0112D6" w14:textId="77777777" w:rsidTr="00383AE8">
        <w:tc>
          <w:tcPr>
            <w:tcW w:w="4056" w:type="dxa"/>
            <w:vAlign w:val="center"/>
          </w:tcPr>
          <w:p w14:paraId="2833ECB8" w14:textId="5A7EC42F" w:rsidR="00913CC2" w:rsidRPr="009859F8" w:rsidRDefault="00913CC2" w:rsidP="00383AE8">
            <w:pPr>
              <w:jc w:val="left"/>
              <w:rPr>
                <w:i/>
                <w:iCs/>
                <w:lang w:val="en-HU"/>
              </w:rPr>
            </w:pPr>
            <w:r w:rsidRPr="009859F8">
              <w:rPr>
                <w:i/>
                <w:iCs/>
                <w:lang w:val="en-HU"/>
              </w:rPr>
              <w:t>NYT_mention</w:t>
            </w:r>
          </w:p>
          <w:p w14:paraId="6F865DB4" w14:textId="77777777" w:rsidR="00913CC2" w:rsidRPr="009859F8" w:rsidRDefault="00913CC2" w:rsidP="00383AE8">
            <w:pPr>
              <w:jc w:val="left"/>
              <w:rPr>
                <w:i/>
                <w:iCs/>
              </w:rPr>
            </w:pPr>
          </w:p>
        </w:tc>
        <w:tc>
          <w:tcPr>
            <w:tcW w:w="4438" w:type="dxa"/>
          </w:tcPr>
          <w:p w14:paraId="10C5B017" w14:textId="5B873DF3" w:rsidR="00913CC2" w:rsidRPr="009859F8" w:rsidRDefault="009859F8" w:rsidP="009859F8">
            <w:pPr>
              <w:rPr>
                <w:lang w:val="en-HU"/>
              </w:rPr>
            </w:pPr>
            <w:r w:rsidRPr="009859F8">
              <w:t xml:space="preserve">A </w:t>
            </w:r>
            <w:r w:rsidRPr="000932C0">
              <w:rPr>
                <w:i/>
                <w:iCs/>
              </w:rPr>
              <w:t>New York Times</w:t>
            </w:r>
            <w:r w:rsidRPr="009859F8">
              <w:t>-ban azon a héten megjelent, vállalatot említő cikkek száma (0 = nincs említés, ≥1 = van említés).</w:t>
            </w:r>
          </w:p>
        </w:tc>
      </w:tr>
      <w:tr w:rsidR="00913CC2" w14:paraId="5CE388A6" w14:textId="77777777" w:rsidTr="00383AE8">
        <w:tc>
          <w:tcPr>
            <w:tcW w:w="4056" w:type="dxa"/>
            <w:vAlign w:val="center"/>
          </w:tcPr>
          <w:p w14:paraId="5B93FD5E" w14:textId="4A2E2784" w:rsidR="00913CC2" w:rsidRPr="009859F8" w:rsidRDefault="00913CC2" w:rsidP="00383AE8">
            <w:pPr>
              <w:jc w:val="left"/>
              <w:rPr>
                <w:i/>
                <w:iCs/>
                <w:lang w:val="en-HU"/>
              </w:rPr>
            </w:pPr>
            <w:r w:rsidRPr="009859F8">
              <w:rPr>
                <w:i/>
                <w:iCs/>
                <w:lang w:val="en-HU"/>
              </w:rPr>
              <w:t>sentiment_score</w:t>
            </w:r>
          </w:p>
          <w:p w14:paraId="433C6339" w14:textId="4E9B7848" w:rsidR="00913CC2" w:rsidRPr="009859F8" w:rsidRDefault="00913CC2" w:rsidP="00383AE8">
            <w:pPr>
              <w:jc w:val="left"/>
              <w:rPr>
                <w:i/>
                <w:iCs/>
              </w:rPr>
            </w:pPr>
          </w:p>
        </w:tc>
        <w:tc>
          <w:tcPr>
            <w:tcW w:w="4438" w:type="dxa"/>
          </w:tcPr>
          <w:p w14:paraId="7EB7667B" w14:textId="2096202F" w:rsidR="00913CC2" w:rsidRDefault="009859F8" w:rsidP="009859F8">
            <w:r w:rsidRPr="009859F8">
              <w:t xml:space="preserve">Nettó hír-szentiment: </w:t>
            </w:r>
            <w:proofErr w:type="spellStart"/>
            <w:r w:rsidRPr="009859F8">
              <w:t>mean_pos</w:t>
            </w:r>
            <w:proofErr w:type="spellEnd"/>
            <w:r w:rsidRPr="009859F8">
              <w:t xml:space="preserve"> − </w:t>
            </w:r>
            <w:proofErr w:type="spellStart"/>
            <w:r w:rsidRPr="009859F8">
              <w:t>mean_neg</w:t>
            </w:r>
            <w:proofErr w:type="spellEnd"/>
            <w:r w:rsidRPr="009859F8">
              <w:t>. Pozitív érték kedvező, negatív érték kedvezőtlen médiahangulatot jelez.</w:t>
            </w:r>
          </w:p>
        </w:tc>
      </w:tr>
      <w:tr w:rsidR="00913CC2" w14:paraId="791633DD" w14:textId="77777777" w:rsidTr="00383AE8">
        <w:tc>
          <w:tcPr>
            <w:tcW w:w="4056" w:type="dxa"/>
            <w:vAlign w:val="center"/>
          </w:tcPr>
          <w:p w14:paraId="3D625399" w14:textId="1DFD0D2D" w:rsidR="00913CC2" w:rsidRPr="009859F8" w:rsidRDefault="00913CC2" w:rsidP="00383AE8">
            <w:pPr>
              <w:jc w:val="left"/>
              <w:rPr>
                <w:i/>
                <w:iCs/>
                <w:lang w:val="en-HU"/>
              </w:rPr>
            </w:pPr>
            <w:r w:rsidRPr="009859F8">
              <w:rPr>
                <w:i/>
                <w:iCs/>
                <w:lang w:val="en-HU"/>
              </w:rPr>
              <w:t>mean_pos</w:t>
            </w:r>
          </w:p>
          <w:p w14:paraId="1FFE2DD6" w14:textId="19F126A7" w:rsidR="00913CC2" w:rsidRPr="009859F8" w:rsidRDefault="00913CC2" w:rsidP="00383AE8">
            <w:pPr>
              <w:jc w:val="left"/>
              <w:rPr>
                <w:i/>
                <w:iCs/>
              </w:rPr>
            </w:pPr>
          </w:p>
        </w:tc>
        <w:tc>
          <w:tcPr>
            <w:tcW w:w="4438" w:type="dxa"/>
          </w:tcPr>
          <w:p w14:paraId="753122EF" w14:textId="3C0336E0" w:rsidR="00913CC2" w:rsidRDefault="009859F8" w:rsidP="009859F8">
            <w:r w:rsidRPr="009859F8">
              <w:rPr>
                <w:lang w:val="en-HU"/>
              </w:rPr>
              <w:t xml:space="preserve">A pozitívnak minősített hírmondatok átlagos valószínűsége (0–1 skálán) az adott héten. </w:t>
            </w:r>
          </w:p>
        </w:tc>
      </w:tr>
      <w:tr w:rsidR="00913CC2" w14:paraId="4374CC6D" w14:textId="77777777" w:rsidTr="00383AE8">
        <w:tc>
          <w:tcPr>
            <w:tcW w:w="4056" w:type="dxa"/>
            <w:vAlign w:val="center"/>
          </w:tcPr>
          <w:p w14:paraId="53649029" w14:textId="35CB7240" w:rsidR="00913CC2" w:rsidRPr="009859F8" w:rsidRDefault="00913CC2" w:rsidP="00383AE8">
            <w:pPr>
              <w:jc w:val="left"/>
              <w:rPr>
                <w:i/>
                <w:iCs/>
                <w:lang w:val="en-HU"/>
              </w:rPr>
            </w:pPr>
            <w:r w:rsidRPr="009859F8">
              <w:rPr>
                <w:i/>
                <w:iCs/>
                <w:lang w:val="en-HU"/>
              </w:rPr>
              <w:t>mean_neg</w:t>
            </w:r>
          </w:p>
          <w:p w14:paraId="63D0AE07" w14:textId="5168E043" w:rsidR="00913CC2" w:rsidRPr="009859F8" w:rsidRDefault="00913CC2" w:rsidP="00383AE8">
            <w:pPr>
              <w:jc w:val="left"/>
              <w:rPr>
                <w:i/>
                <w:iCs/>
              </w:rPr>
            </w:pPr>
          </w:p>
        </w:tc>
        <w:tc>
          <w:tcPr>
            <w:tcW w:w="4438" w:type="dxa"/>
          </w:tcPr>
          <w:p w14:paraId="57B12F6A" w14:textId="4509F629" w:rsidR="00913CC2" w:rsidRDefault="009859F8" w:rsidP="009859F8">
            <w:r w:rsidRPr="009859F8">
              <w:rPr>
                <w:lang w:val="en-HU"/>
              </w:rPr>
              <w:t xml:space="preserve">A negatívnak minősített hírmondatok átlagos valószínűsége (0–1 skálán) az adott héten. </w:t>
            </w:r>
          </w:p>
        </w:tc>
      </w:tr>
      <w:tr w:rsidR="00913CC2" w14:paraId="7B2D986D" w14:textId="77777777" w:rsidTr="00383AE8">
        <w:tc>
          <w:tcPr>
            <w:tcW w:w="4056" w:type="dxa"/>
            <w:vAlign w:val="center"/>
          </w:tcPr>
          <w:p w14:paraId="72D3400B" w14:textId="67AEBE67" w:rsidR="00913CC2" w:rsidRPr="009859F8" w:rsidRDefault="00913CC2" w:rsidP="00383AE8">
            <w:pPr>
              <w:jc w:val="left"/>
              <w:rPr>
                <w:i/>
                <w:iCs/>
              </w:rPr>
            </w:pPr>
            <w:r w:rsidRPr="009859F8">
              <w:rPr>
                <w:i/>
                <w:iCs/>
                <w:lang w:val="en-HU"/>
              </w:rPr>
              <w:t>num_memes_z</w:t>
            </w:r>
          </w:p>
        </w:tc>
        <w:tc>
          <w:tcPr>
            <w:tcW w:w="4438" w:type="dxa"/>
          </w:tcPr>
          <w:p w14:paraId="2D4CED05" w14:textId="76D3B894" w:rsidR="00913CC2" w:rsidRDefault="009859F8" w:rsidP="009859F8">
            <w:r w:rsidRPr="009859F8">
              <w:rPr>
                <w:lang w:val="en-HU"/>
              </w:rPr>
              <w:t xml:space="preserve">A heti mém-volumen z-pontszáma: a márkán belüli átlagtól való eltérés a szórás arányában. </w:t>
            </w:r>
          </w:p>
        </w:tc>
      </w:tr>
      <w:tr w:rsidR="00913CC2" w14:paraId="0FC751EB" w14:textId="77777777" w:rsidTr="00383AE8">
        <w:tc>
          <w:tcPr>
            <w:tcW w:w="4056" w:type="dxa"/>
            <w:vAlign w:val="center"/>
          </w:tcPr>
          <w:p w14:paraId="2891B458" w14:textId="2A669C92" w:rsidR="00913CC2" w:rsidRPr="009859F8" w:rsidRDefault="00913CC2" w:rsidP="00383AE8">
            <w:pPr>
              <w:jc w:val="left"/>
              <w:rPr>
                <w:i/>
                <w:iCs/>
                <w:lang w:val="en-HU"/>
              </w:rPr>
            </w:pPr>
            <w:r w:rsidRPr="009859F8">
              <w:rPr>
                <w:i/>
                <w:iCs/>
                <w:lang w:val="en-HU"/>
              </w:rPr>
              <w:t>num_memes_rel</w:t>
            </w:r>
          </w:p>
          <w:p w14:paraId="1F3D95F8" w14:textId="42B9FD37" w:rsidR="00913CC2" w:rsidRPr="009859F8" w:rsidRDefault="00913CC2" w:rsidP="00383AE8">
            <w:pPr>
              <w:jc w:val="left"/>
              <w:rPr>
                <w:i/>
                <w:iCs/>
              </w:rPr>
            </w:pPr>
          </w:p>
        </w:tc>
        <w:tc>
          <w:tcPr>
            <w:tcW w:w="4438" w:type="dxa"/>
          </w:tcPr>
          <w:p w14:paraId="18AF150D" w14:textId="62BA3E21" w:rsidR="00913CC2" w:rsidRDefault="009859F8" w:rsidP="009859F8">
            <w:r w:rsidRPr="009859F8">
              <w:rPr>
                <w:lang w:val="en-HU"/>
              </w:rPr>
              <w:t xml:space="preserve">Relatív mém-volumen: a heti mém-szám osztva az előző 8 hét gördülő átlagával (értéke ≈ 1, ha nincs kiugrás). </w:t>
            </w:r>
          </w:p>
        </w:tc>
      </w:tr>
      <w:tr w:rsidR="00913CC2" w14:paraId="3F5B4498" w14:textId="77777777" w:rsidTr="00383AE8">
        <w:tc>
          <w:tcPr>
            <w:tcW w:w="4056" w:type="dxa"/>
            <w:vAlign w:val="center"/>
          </w:tcPr>
          <w:p w14:paraId="7433F833" w14:textId="4532632A" w:rsidR="00913CC2" w:rsidRPr="009859F8" w:rsidRDefault="00913CC2" w:rsidP="00383AE8">
            <w:pPr>
              <w:jc w:val="left"/>
              <w:rPr>
                <w:i/>
                <w:iCs/>
              </w:rPr>
            </w:pPr>
            <w:r w:rsidRPr="009859F8">
              <w:rPr>
                <w:i/>
                <w:iCs/>
                <w:lang w:val="en-HU"/>
              </w:rPr>
              <w:t>log1p_meme_volume</w:t>
            </w:r>
          </w:p>
          <w:p w14:paraId="6C9E4EB4" w14:textId="40A04246" w:rsidR="00913CC2" w:rsidRPr="009859F8" w:rsidRDefault="00913CC2" w:rsidP="00383AE8">
            <w:pPr>
              <w:jc w:val="left"/>
              <w:rPr>
                <w:i/>
                <w:iCs/>
              </w:rPr>
            </w:pPr>
          </w:p>
        </w:tc>
        <w:tc>
          <w:tcPr>
            <w:tcW w:w="4438" w:type="dxa"/>
          </w:tcPr>
          <w:p w14:paraId="103E4149" w14:textId="0F4DE8A1" w:rsidR="00913CC2" w:rsidRDefault="009859F8" w:rsidP="009859F8">
            <w:r w:rsidRPr="009859F8">
              <w:rPr>
                <w:lang w:val="en-HU"/>
              </w:rPr>
              <w:t xml:space="preserve">A nyers mém-szám log-transzformációja: log(1 + num_memes). A +1 elkerüli a log(0) problémát, a log csökkenti a szórást. </w:t>
            </w:r>
          </w:p>
        </w:tc>
      </w:tr>
      <w:tr w:rsidR="00913CC2" w14:paraId="0238C251" w14:textId="77777777" w:rsidTr="00383AE8">
        <w:tc>
          <w:tcPr>
            <w:tcW w:w="4056" w:type="dxa"/>
            <w:vAlign w:val="center"/>
          </w:tcPr>
          <w:p w14:paraId="462375C2" w14:textId="77777777" w:rsidR="00913CC2" w:rsidRPr="009859F8" w:rsidRDefault="00913CC2" w:rsidP="00383AE8">
            <w:pPr>
              <w:jc w:val="left"/>
              <w:rPr>
                <w:i/>
                <w:iCs/>
                <w:lang w:val="en-HU"/>
              </w:rPr>
            </w:pPr>
          </w:p>
          <w:p w14:paraId="59695B2F" w14:textId="430737F2" w:rsidR="00913CC2" w:rsidRPr="009859F8" w:rsidRDefault="00913CC2" w:rsidP="00383AE8">
            <w:pPr>
              <w:jc w:val="left"/>
              <w:rPr>
                <w:i/>
                <w:iCs/>
                <w:lang w:val="en-HU"/>
              </w:rPr>
            </w:pPr>
            <w:r w:rsidRPr="009859F8">
              <w:rPr>
                <w:i/>
                <w:iCs/>
                <w:lang w:val="en-HU"/>
              </w:rPr>
              <w:t>log1p_meme_engagement</w:t>
            </w:r>
          </w:p>
          <w:p w14:paraId="2B63421A" w14:textId="3E2C913F" w:rsidR="00913CC2" w:rsidRPr="009859F8" w:rsidRDefault="00913CC2" w:rsidP="00383AE8">
            <w:pPr>
              <w:jc w:val="left"/>
              <w:rPr>
                <w:i/>
                <w:iCs/>
              </w:rPr>
            </w:pPr>
          </w:p>
        </w:tc>
        <w:tc>
          <w:tcPr>
            <w:tcW w:w="4438" w:type="dxa"/>
          </w:tcPr>
          <w:p w14:paraId="19EBB2D8" w14:textId="498C2995" w:rsidR="00913CC2" w:rsidRDefault="009859F8" w:rsidP="009859F8">
            <w:r w:rsidRPr="009859F8">
              <w:rPr>
                <w:lang w:val="en-HU"/>
              </w:rPr>
              <w:t xml:space="preserve">A </w:t>
            </w:r>
            <w:r>
              <w:rPr>
                <w:lang w:val="en-HU"/>
              </w:rPr>
              <w:t xml:space="preserve">mém reddit posztjának engagementje, </w:t>
            </w:r>
            <w:r w:rsidRPr="009859F8">
              <w:rPr>
                <w:lang w:val="en-HU"/>
              </w:rPr>
              <w:t>log(1 + meme_engagement).</w:t>
            </w:r>
          </w:p>
        </w:tc>
      </w:tr>
      <w:tr w:rsidR="009859F8" w14:paraId="057D3DB3" w14:textId="77777777" w:rsidTr="00383AE8">
        <w:tc>
          <w:tcPr>
            <w:tcW w:w="4056" w:type="dxa"/>
            <w:vAlign w:val="center"/>
          </w:tcPr>
          <w:p w14:paraId="646577FC" w14:textId="2CC1AC9B" w:rsidR="009859F8" w:rsidRPr="009859F8" w:rsidRDefault="009859F8" w:rsidP="00383AE8">
            <w:pPr>
              <w:jc w:val="left"/>
              <w:rPr>
                <w:i/>
                <w:iCs/>
                <w:lang w:val="en-HU"/>
              </w:rPr>
            </w:pPr>
            <w:r w:rsidRPr="009859F8">
              <w:rPr>
                <w:i/>
                <w:iCs/>
                <w:lang w:val="en-HU"/>
              </w:rPr>
              <w:t>mean_meme_sentiment</w:t>
            </w:r>
          </w:p>
        </w:tc>
        <w:tc>
          <w:tcPr>
            <w:tcW w:w="4438" w:type="dxa"/>
          </w:tcPr>
          <w:p w14:paraId="23B8D983" w14:textId="2A528459" w:rsidR="009859F8" w:rsidRPr="00913CC2" w:rsidRDefault="009859F8" w:rsidP="009859F8">
            <w:pPr>
              <w:rPr>
                <w:lang w:val="en-HU"/>
              </w:rPr>
            </w:pPr>
            <w:r w:rsidRPr="009859F8">
              <w:t>Az adott héten a vállalathoz kapcsolódó mémek átlagos szentimentje</w:t>
            </w:r>
            <w:r>
              <w:t>.</w:t>
            </w:r>
          </w:p>
        </w:tc>
      </w:tr>
    </w:tbl>
    <w:p w14:paraId="0747BBAB" w14:textId="22990D6A" w:rsidR="00765B7F" w:rsidRDefault="007E198D" w:rsidP="00765B7F">
      <w:pPr>
        <w:pStyle w:val="Heading2"/>
      </w:pPr>
      <w:bookmarkStart w:id="75" w:name="_Ref216291211"/>
      <w:bookmarkStart w:id="76" w:name="_Toc216349929"/>
      <w:r>
        <w:lastRenderedPageBreak/>
        <w:t>5.</w:t>
      </w:r>
      <w:r w:rsidR="00B6416B">
        <w:t>4</w:t>
      </w:r>
      <w:r w:rsidR="007F6C9D">
        <w:t xml:space="preserve"> </w:t>
      </w:r>
      <w:r w:rsidR="00765B7F" w:rsidRPr="00615BDC">
        <w:t xml:space="preserve">Heti </w:t>
      </w:r>
      <w:proofErr w:type="spellStart"/>
      <w:r w:rsidR="00765B7F" w:rsidRPr="00615BDC">
        <w:t>memeszám</w:t>
      </w:r>
      <w:proofErr w:type="spellEnd"/>
      <w:r w:rsidR="00765B7F" w:rsidRPr="00615BDC">
        <w:t xml:space="preserve"> és </w:t>
      </w:r>
      <w:r w:rsidR="002F1E47">
        <w:t>hír-</w:t>
      </w:r>
      <w:proofErr w:type="spellStart"/>
      <w:r w:rsidR="002F1E47">
        <w:t>sentiment</w:t>
      </w:r>
      <w:proofErr w:type="spellEnd"/>
      <w:r w:rsidR="00765B7F" w:rsidRPr="00615BDC">
        <w:t xml:space="preserve"> idődiagramok</w:t>
      </w:r>
      <w:bookmarkEnd w:id="75"/>
      <w:bookmarkEnd w:id="76"/>
    </w:p>
    <w:p w14:paraId="02059427" w14:textId="77777777" w:rsidR="0029553F" w:rsidRDefault="00765B7F" w:rsidP="0029553F">
      <w:pPr>
        <w:keepNext/>
        <w:ind w:firstLine="0"/>
        <w:jc w:val="center"/>
      </w:pPr>
      <w:r>
        <w:rPr>
          <w:noProof/>
        </w:rPr>
        <w:drawing>
          <wp:inline distT="0" distB="0" distL="0" distR="0" wp14:anchorId="4172DE6B" wp14:editId="4F03AFA6">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672EF97E" w:rsidR="00765B7F" w:rsidRDefault="0029553F" w:rsidP="004502AD">
      <w:pPr>
        <w:pStyle w:val="Caption"/>
      </w:pPr>
      <w:r>
        <w:t xml:space="preserve">Függelék </w:t>
      </w:r>
      <w:fldSimple w:instr=" SEQ Függelék_ábra \* ARABIC ">
        <w:r w:rsidR="00C265DD">
          <w:rPr>
            <w:noProof/>
          </w:rPr>
          <w:t>1</w:t>
        </w:r>
      </w:fldSimple>
      <w:r w:rsidR="004502AD">
        <w:rPr>
          <w:noProof/>
        </w:rPr>
        <w:t>.</w:t>
      </w:r>
      <w:r w:rsidR="004502AD" w:rsidRPr="004502AD">
        <w:t xml:space="preserve"> </w:t>
      </w:r>
      <w:r w:rsidR="004502AD">
        <w:t>ábra</w:t>
      </w:r>
      <w:r>
        <w:t xml:space="preserve"> Amazon-cikk idődiagram</w:t>
      </w:r>
    </w:p>
    <w:p w14:paraId="733BBDC7" w14:textId="77777777" w:rsidR="00765B7F" w:rsidRDefault="00765B7F" w:rsidP="00765B7F">
      <w:pPr>
        <w:keepNext/>
        <w:ind w:firstLine="0"/>
        <w:jc w:val="center"/>
      </w:pPr>
      <w:r>
        <w:rPr>
          <w:noProof/>
        </w:rPr>
        <w:drawing>
          <wp:inline distT="0" distB="0" distL="0" distR="0" wp14:anchorId="0D2B73B9" wp14:editId="0D88AA8E">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48FC4350" w:rsidR="00765B7F" w:rsidRDefault="00765B7F" w:rsidP="004502AD">
      <w:pPr>
        <w:pStyle w:val="Caption"/>
      </w:pPr>
      <w:r>
        <w:t xml:space="preserve">Függelék </w:t>
      </w:r>
      <w:fldSimple w:instr=" SEQ Függelék_ábra \* ARABIC ">
        <w:r w:rsidR="00C265DD">
          <w:rPr>
            <w:noProof/>
          </w:rPr>
          <w:t>2</w:t>
        </w:r>
      </w:fldSimple>
      <w:r w:rsidR="004502AD">
        <w:rPr>
          <w:noProof/>
        </w:rPr>
        <w:t>.</w:t>
      </w:r>
      <w:r w:rsidR="004502AD" w:rsidRPr="004502AD">
        <w:t xml:space="preserve"> </w:t>
      </w:r>
      <w:r w:rsidR="004502AD">
        <w:t>ábra</w:t>
      </w:r>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4829FAD5">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3EB7F238" w:rsidR="00945301" w:rsidRDefault="00945301" w:rsidP="004502AD">
      <w:pPr>
        <w:pStyle w:val="Caption"/>
      </w:pPr>
      <w:r>
        <w:t xml:space="preserve">Függelék </w:t>
      </w:r>
      <w:fldSimple w:instr=" SEQ Függelék_ábra \* ARABIC ">
        <w:r w:rsidR="00C265DD">
          <w:rPr>
            <w:noProof/>
          </w:rPr>
          <w:t>3</w:t>
        </w:r>
      </w:fldSimple>
      <w:r w:rsidR="004502AD">
        <w:rPr>
          <w:noProof/>
        </w:rPr>
        <w:t>.</w:t>
      </w:r>
      <w:r w:rsidR="004502AD" w:rsidRPr="004502AD">
        <w:t xml:space="preserve"> </w:t>
      </w:r>
      <w:r w:rsidR="004502AD">
        <w:t>ábra</w:t>
      </w:r>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4BA3FB0">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41E442F8" w:rsidR="00945301" w:rsidRDefault="00945301" w:rsidP="004502AD">
      <w:pPr>
        <w:pStyle w:val="Caption"/>
      </w:pPr>
      <w:r>
        <w:t xml:space="preserve">Függelék </w:t>
      </w:r>
      <w:fldSimple w:instr=" SEQ Függelék_ábra \* ARABIC ">
        <w:r w:rsidR="00C265DD">
          <w:rPr>
            <w:noProof/>
          </w:rPr>
          <w:t>4</w:t>
        </w:r>
      </w:fldSimple>
      <w:r w:rsidR="004502AD">
        <w:rPr>
          <w:noProof/>
        </w:rPr>
        <w:t>.</w:t>
      </w:r>
      <w:r w:rsidR="004502AD" w:rsidRPr="004502AD">
        <w:t xml:space="preserve"> </w:t>
      </w:r>
      <w:r w:rsidR="004502AD">
        <w:t>ábra</w:t>
      </w:r>
      <w:r>
        <w:t xml:space="preserve"> Instagram mém-cikk idődiagram</w:t>
      </w:r>
    </w:p>
    <w:p w14:paraId="60D4133B" w14:textId="77777777" w:rsidR="00945301" w:rsidRDefault="00765B7F" w:rsidP="00945301">
      <w:pPr>
        <w:keepNext/>
        <w:ind w:firstLine="0"/>
        <w:jc w:val="center"/>
      </w:pPr>
      <w:r>
        <w:rPr>
          <w:noProof/>
        </w:rPr>
        <w:lastRenderedPageBreak/>
        <w:drawing>
          <wp:inline distT="0" distB="0" distL="0" distR="0" wp14:anchorId="2F724E91" wp14:editId="423C0C8C">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1586DDF4" w:rsidR="00945301" w:rsidRDefault="00945301" w:rsidP="004502AD">
      <w:pPr>
        <w:pStyle w:val="Caption"/>
      </w:pPr>
      <w:r>
        <w:t xml:space="preserve">Függelék </w:t>
      </w:r>
      <w:fldSimple w:instr=" SEQ Függelék_ábra \* ARABIC ">
        <w:r w:rsidR="00C265DD">
          <w:rPr>
            <w:noProof/>
          </w:rPr>
          <w:t>5</w:t>
        </w:r>
      </w:fldSimple>
      <w:r w:rsidR="004502AD">
        <w:rPr>
          <w:noProof/>
        </w:rPr>
        <w:t>.</w:t>
      </w:r>
      <w:r w:rsidR="004502AD" w:rsidRPr="004502AD">
        <w:t xml:space="preserve"> </w:t>
      </w:r>
      <w:r w:rsidR="004502AD">
        <w:t>ábra</w:t>
      </w:r>
      <w:r>
        <w:t xml:space="preserve"> Microsoft mém-cikk idődiagram</w:t>
      </w:r>
    </w:p>
    <w:p w14:paraId="6A7D5191" w14:textId="77777777" w:rsidR="00945301" w:rsidRDefault="00765B7F" w:rsidP="00945301">
      <w:pPr>
        <w:keepNext/>
        <w:ind w:firstLine="0"/>
        <w:jc w:val="center"/>
      </w:pPr>
      <w:r>
        <w:rPr>
          <w:noProof/>
        </w:rPr>
        <w:drawing>
          <wp:inline distT="0" distB="0" distL="0" distR="0" wp14:anchorId="01C0E21C" wp14:editId="70A698AD">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253DA92B" w:rsidR="00945301" w:rsidRDefault="00945301" w:rsidP="004502AD">
      <w:pPr>
        <w:pStyle w:val="Caption"/>
      </w:pPr>
      <w:r>
        <w:t xml:space="preserve">Függelék </w:t>
      </w:r>
      <w:fldSimple w:instr=" SEQ Függelék_ábra \* ARABIC ">
        <w:r w:rsidR="00C265DD">
          <w:rPr>
            <w:noProof/>
          </w:rPr>
          <w:t>6</w:t>
        </w:r>
      </w:fldSimple>
      <w:r w:rsidR="004502AD">
        <w:rPr>
          <w:noProof/>
        </w:rPr>
        <w:t>.</w:t>
      </w:r>
      <w:r w:rsidR="004502AD" w:rsidRPr="004502AD">
        <w:t xml:space="preserve"> </w:t>
      </w:r>
      <w:r w:rsidR="004502AD">
        <w:t>ábra</w:t>
      </w:r>
      <w:r>
        <w:t xml:space="preserve"> </w:t>
      </w:r>
      <w:proofErr w:type="spellStart"/>
      <w:r>
        <w:t>Netflix</w:t>
      </w:r>
      <w:proofErr w:type="spellEnd"/>
      <w:r>
        <w:t xml:space="preserve"> mém-cikk idődiagram</w:t>
      </w:r>
    </w:p>
    <w:p w14:paraId="2DD5DAD4" w14:textId="77777777" w:rsidR="00945301" w:rsidRDefault="00765B7F" w:rsidP="00945301">
      <w:pPr>
        <w:keepNext/>
        <w:ind w:firstLine="0"/>
        <w:jc w:val="center"/>
      </w:pPr>
      <w:r>
        <w:rPr>
          <w:noProof/>
        </w:rPr>
        <w:drawing>
          <wp:inline distT="0" distB="0" distL="0" distR="0" wp14:anchorId="06C569D9" wp14:editId="24231342">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45BC3A41" w:rsidR="00945301" w:rsidRDefault="00945301" w:rsidP="004502AD">
      <w:pPr>
        <w:pStyle w:val="Caption"/>
      </w:pPr>
      <w:r>
        <w:t xml:space="preserve">Függelék </w:t>
      </w:r>
      <w:fldSimple w:instr=" SEQ Függelék_ábra \* ARABIC ">
        <w:r w:rsidR="00C265DD">
          <w:rPr>
            <w:noProof/>
          </w:rPr>
          <w:t>7</w:t>
        </w:r>
      </w:fldSimple>
      <w:r w:rsidR="004502AD">
        <w:rPr>
          <w:noProof/>
        </w:rPr>
        <w:t>.</w:t>
      </w:r>
      <w:r w:rsidR="004502AD" w:rsidRPr="004502AD">
        <w:t xml:space="preserve"> </w:t>
      </w:r>
      <w:r w:rsidR="004502AD">
        <w:t>ábra</w:t>
      </w:r>
      <w:r>
        <w:t xml:space="preserve"> </w:t>
      </w:r>
      <w:proofErr w:type="spellStart"/>
      <w:r>
        <w:t>Spotify</w:t>
      </w:r>
      <w:proofErr w:type="spellEnd"/>
      <w:r>
        <w:t xml:space="preserve"> mém-cikk idődiagram</w:t>
      </w:r>
    </w:p>
    <w:p w14:paraId="50D79E74" w14:textId="77777777" w:rsidR="00945301" w:rsidRDefault="00765B7F" w:rsidP="00945301">
      <w:pPr>
        <w:keepNext/>
        <w:ind w:firstLine="0"/>
        <w:jc w:val="center"/>
      </w:pPr>
      <w:r>
        <w:rPr>
          <w:noProof/>
        </w:rPr>
        <w:drawing>
          <wp:inline distT="0" distB="0" distL="0" distR="0" wp14:anchorId="66BE5E74" wp14:editId="423270ED">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1413E879" w:rsidR="00945301" w:rsidRDefault="00945301" w:rsidP="004502AD">
      <w:pPr>
        <w:pStyle w:val="Caption"/>
      </w:pPr>
      <w:r>
        <w:t xml:space="preserve">Függelék </w:t>
      </w:r>
      <w:fldSimple w:instr=" SEQ Függelék_ábra \* ARABIC ">
        <w:r w:rsidR="00C265DD">
          <w:rPr>
            <w:noProof/>
          </w:rPr>
          <w:t>8</w:t>
        </w:r>
      </w:fldSimple>
      <w:r w:rsidR="004502AD">
        <w:rPr>
          <w:noProof/>
        </w:rPr>
        <w:t>.</w:t>
      </w:r>
      <w:r w:rsidR="004502AD" w:rsidRPr="004502AD">
        <w:t xml:space="preserve"> </w:t>
      </w:r>
      <w:r w:rsidR="004502AD">
        <w:t>ábra</w:t>
      </w:r>
      <w:r>
        <w:t xml:space="preserve"> Tesla mém-cikk idődiagram</w:t>
      </w:r>
    </w:p>
    <w:p w14:paraId="264138F8" w14:textId="77777777" w:rsidR="00945301" w:rsidRDefault="00765B7F" w:rsidP="00945301">
      <w:pPr>
        <w:keepNext/>
        <w:ind w:firstLine="0"/>
        <w:jc w:val="center"/>
      </w:pPr>
      <w:r>
        <w:rPr>
          <w:noProof/>
        </w:rPr>
        <w:lastRenderedPageBreak/>
        <w:drawing>
          <wp:inline distT="0" distB="0" distL="0" distR="0" wp14:anchorId="70C46339" wp14:editId="103AFE17">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ECAA078" w14:textId="7EC87EB1" w:rsidR="00765B7F" w:rsidRDefault="00945301" w:rsidP="00F767FF">
      <w:pPr>
        <w:pStyle w:val="Caption"/>
      </w:pPr>
      <w:r>
        <w:t xml:space="preserve">Függelék </w:t>
      </w:r>
      <w:fldSimple w:instr=" SEQ Függelék_ábra \* ARABIC ">
        <w:r w:rsidR="00C265DD">
          <w:rPr>
            <w:noProof/>
          </w:rPr>
          <w:t>9</w:t>
        </w:r>
      </w:fldSimple>
      <w:r w:rsidR="004502AD">
        <w:rPr>
          <w:noProof/>
        </w:rPr>
        <w:t>.</w:t>
      </w:r>
      <w:r w:rsidR="004502AD" w:rsidRPr="004502AD">
        <w:t xml:space="preserve"> </w:t>
      </w:r>
      <w:r w:rsidR="004502AD">
        <w:t>ábra</w:t>
      </w:r>
      <w:r>
        <w:t xml:space="preserve"> </w:t>
      </w:r>
      <w:proofErr w:type="spellStart"/>
      <w:r>
        <w:t>Youtube</w:t>
      </w:r>
      <w:proofErr w:type="spellEnd"/>
      <w:r>
        <w:t xml:space="preserve"> mém-cikk idődiagram</w:t>
      </w:r>
    </w:p>
    <w:p w14:paraId="6876D73D" w14:textId="0148A9FB" w:rsidR="00945301" w:rsidRDefault="00945301" w:rsidP="00945301">
      <w:pPr>
        <w:pStyle w:val="Heading2"/>
      </w:pPr>
      <w:bookmarkStart w:id="77" w:name="_Ref216291075"/>
      <w:bookmarkStart w:id="78" w:name="_Toc216349930"/>
      <w:r>
        <w:t>5</w:t>
      </w:r>
      <w:r w:rsidR="007F6C9D">
        <w:t>.</w:t>
      </w:r>
      <w:r w:rsidR="00B6416B">
        <w:t>5</w:t>
      </w:r>
      <w:r>
        <w:t xml:space="preserve"> Korrelációs mátrixok</w:t>
      </w:r>
      <w:bookmarkEnd w:id="77"/>
      <w:bookmarkEnd w:id="78"/>
    </w:p>
    <w:p w14:paraId="66858106" w14:textId="77777777" w:rsidR="0029553F" w:rsidRDefault="00945301" w:rsidP="00F767FF">
      <w:pPr>
        <w:ind w:left="720" w:firstLine="0"/>
        <w:jc w:val="center"/>
      </w:pPr>
      <w:r w:rsidRPr="00F767FF">
        <w:rPr>
          <w:noProof/>
        </w:rPr>
        <w:drawing>
          <wp:inline distT="0" distB="0" distL="0" distR="0" wp14:anchorId="0FF4CA0F" wp14:editId="7B1C38FC">
            <wp:extent cx="4030177" cy="2754352"/>
            <wp:effectExtent l="0" t="0" r="0" b="1905"/>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51"/>
                    <a:stretch>
                      <a:fillRect/>
                    </a:stretch>
                  </pic:blipFill>
                  <pic:spPr>
                    <a:xfrm>
                      <a:off x="0" y="0"/>
                      <a:ext cx="4044321" cy="2764018"/>
                    </a:xfrm>
                    <a:prstGeom prst="rect">
                      <a:avLst/>
                    </a:prstGeom>
                  </pic:spPr>
                </pic:pic>
              </a:graphicData>
            </a:graphic>
          </wp:inline>
        </w:drawing>
      </w:r>
    </w:p>
    <w:p w14:paraId="5CEC2A94" w14:textId="319CD733" w:rsidR="00945301" w:rsidRPr="00C85ED3" w:rsidRDefault="0029553F" w:rsidP="00F767FF">
      <w:pPr>
        <w:pStyle w:val="Caption"/>
      </w:pPr>
      <w:r>
        <w:t xml:space="preserve">Függelék </w:t>
      </w:r>
      <w:fldSimple w:instr=" SEQ Függelék_ábra \* ARABIC ">
        <w:r w:rsidR="00C265DD">
          <w:rPr>
            <w:noProof/>
          </w:rPr>
          <w:t>10</w:t>
        </w:r>
      </w:fldSimple>
      <w:r w:rsidR="004502AD">
        <w:rPr>
          <w:noProof/>
        </w:rPr>
        <w:t>.</w:t>
      </w:r>
      <w:r w:rsidR="004502AD" w:rsidRPr="004502AD">
        <w:t xml:space="preserve"> </w:t>
      </w:r>
      <w:r w:rsidR="004502AD">
        <w:t>ábra</w:t>
      </w:r>
      <w:r w:rsidR="00C85ED3">
        <w:t xml:space="preserve"> cikkekhez tartozó korrelációs mátrix </w:t>
      </w:r>
    </w:p>
    <w:p w14:paraId="792F635F" w14:textId="77777777" w:rsidR="0029553F" w:rsidRDefault="00945301" w:rsidP="00F767FF">
      <w:pPr>
        <w:keepNext/>
        <w:jc w:val="center"/>
      </w:pPr>
      <w:r w:rsidRPr="00945301">
        <w:rPr>
          <w:noProof/>
        </w:rPr>
        <w:drawing>
          <wp:inline distT="0" distB="0" distL="0" distR="0" wp14:anchorId="3358F503" wp14:editId="630D2ED5">
            <wp:extent cx="3958683" cy="2577207"/>
            <wp:effectExtent l="0" t="0" r="3810" b="127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52"/>
                    <a:stretch>
                      <a:fillRect/>
                    </a:stretch>
                  </pic:blipFill>
                  <pic:spPr>
                    <a:xfrm>
                      <a:off x="0" y="0"/>
                      <a:ext cx="3979929" cy="2591039"/>
                    </a:xfrm>
                    <a:prstGeom prst="rect">
                      <a:avLst/>
                    </a:prstGeom>
                  </pic:spPr>
                </pic:pic>
              </a:graphicData>
            </a:graphic>
          </wp:inline>
        </w:drawing>
      </w:r>
    </w:p>
    <w:p w14:paraId="579B67C0" w14:textId="3FD35FE4" w:rsidR="00945301" w:rsidRPr="00945301" w:rsidRDefault="0029553F" w:rsidP="004502AD">
      <w:pPr>
        <w:pStyle w:val="Caption"/>
      </w:pPr>
      <w:r>
        <w:t xml:space="preserve">Függelék </w:t>
      </w:r>
      <w:fldSimple w:instr=" SEQ Függelék_ábra \* ARABIC ">
        <w:r w:rsidR="00C265DD">
          <w:rPr>
            <w:noProof/>
          </w:rPr>
          <w:t>11</w:t>
        </w:r>
      </w:fldSimple>
      <w:r w:rsidR="004502AD">
        <w:rPr>
          <w:noProof/>
        </w:rPr>
        <w:t>.</w:t>
      </w:r>
      <w:r w:rsidR="004502AD" w:rsidRPr="004502AD">
        <w:t xml:space="preserve"> </w:t>
      </w:r>
      <w:r w:rsidR="004502AD">
        <w:t>ábra</w:t>
      </w:r>
      <w:r w:rsidR="00C85ED3">
        <w:t xml:space="preserve"> mémekhez tartozó korrelációs mátrix</w:t>
      </w:r>
    </w:p>
    <w:p w14:paraId="14B6FAA7" w14:textId="15C373C6" w:rsidR="008E4083" w:rsidRPr="008E4083" w:rsidRDefault="0036340A" w:rsidP="007E198D">
      <w:pPr>
        <w:pStyle w:val="Heading2"/>
      </w:pPr>
      <w:bookmarkStart w:id="79" w:name="_Ref216291104"/>
      <w:bookmarkStart w:id="80" w:name="_Toc216349931"/>
      <w:r>
        <w:lastRenderedPageBreak/>
        <w:t>5.</w:t>
      </w:r>
      <w:r w:rsidR="00B6416B">
        <w:t>6</w:t>
      </w:r>
      <w:r>
        <w:t xml:space="preserve"> </w:t>
      </w:r>
      <w:r w:rsidR="00E33065">
        <w:t>M</w:t>
      </w:r>
      <w:r w:rsidR="008E4083">
        <w:t>ém-</w:t>
      </w:r>
      <w:proofErr w:type="spellStart"/>
      <w:r w:rsidR="008E4083">
        <w:t>sentiment</w:t>
      </w:r>
      <w:proofErr w:type="spellEnd"/>
      <w:r w:rsidR="008E4083">
        <w:t xml:space="preserve"> becslés (OCR + </w:t>
      </w:r>
      <w:proofErr w:type="spellStart"/>
      <w:r w:rsidR="008E4083">
        <w:t>FinBERT</w:t>
      </w:r>
      <w:proofErr w:type="spellEnd"/>
      <w:r w:rsidR="008E4083">
        <w:t xml:space="preserve"> + CLIP)</w:t>
      </w:r>
      <w:bookmarkEnd w:id="79"/>
      <w:bookmarkEnd w:id="80"/>
      <w:r w:rsidR="008E4083">
        <w:t xml:space="preserve"> </w:t>
      </w:r>
    </w:p>
    <w:p w14:paraId="0E491942" w14:textId="299CACFE" w:rsidR="008E4083" w:rsidRDefault="008E4083" w:rsidP="008E4083">
      <w:r>
        <w:t xml:space="preserve">A </w:t>
      </w:r>
      <w:proofErr w:type="gramStart"/>
      <w:r>
        <w:t>módszer</w:t>
      </w:r>
      <w:proofErr w:type="gramEnd"/>
      <w:r>
        <w:t xml:space="preserve"> </w:t>
      </w:r>
      <w:r w:rsidR="001F1128">
        <w:t xml:space="preserve">amivel mém </w:t>
      </w:r>
      <w:proofErr w:type="spellStart"/>
      <w:r w:rsidR="001F1128">
        <w:t>sentiment-et</w:t>
      </w:r>
      <w:proofErr w:type="spellEnd"/>
      <w:r w:rsidR="001F1128">
        <w:t xml:space="preserve"> mértem </w:t>
      </w:r>
      <w:r>
        <w:t xml:space="preserve">az OCR-rel kinyert szöveg </w:t>
      </w:r>
      <w:proofErr w:type="spellStart"/>
      <w:r>
        <w:t>FinBERT</w:t>
      </w:r>
      <w:proofErr w:type="spellEnd"/>
      <w:r>
        <w:t xml:space="preserve">-alapú osztályozását, </w:t>
      </w:r>
      <w:proofErr w:type="gramStart"/>
      <w:r>
        <w:t>valamint  egy</w:t>
      </w:r>
      <w:proofErr w:type="gramEnd"/>
      <w:r>
        <w:t xml:space="preserve"> CLIP-modellel végzett </w:t>
      </w:r>
      <w:proofErr w:type="spellStart"/>
      <w:r>
        <w:t>zero-shot</w:t>
      </w:r>
      <w:proofErr w:type="spellEnd"/>
      <w:r>
        <w:t xml:space="preserve"> </w:t>
      </w:r>
      <w:proofErr w:type="spellStart"/>
      <w:r>
        <w:t>promptos</w:t>
      </w:r>
      <w:proofErr w:type="spellEnd"/>
      <w:r>
        <w:t xml:space="preserve"> hangulatelemzést („a </w:t>
      </w:r>
      <w:proofErr w:type="spellStart"/>
      <w:r>
        <w:t>positive</w:t>
      </w:r>
      <w:proofErr w:type="spellEnd"/>
      <w:r>
        <w:t xml:space="preserve"> meme” </w:t>
      </w:r>
      <w:proofErr w:type="spellStart"/>
      <w:r>
        <w:t>vs</w:t>
      </w:r>
      <w:proofErr w:type="spellEnd"/>
      <w:r>
        <w:t xml:space="preserve">. „a </w:t>
      </w:r>
      <w:proofErr w:type="spellStart"/>
      <w:r>
        <w:t>negative</w:t>
      </w:r>
      <w:proofErr w:type="spellEnd"/>
      <w:r>
        <w:t xml:space="preserve"> meme”) kombinálja. A két modell külön-külön előállított pozitív–negatív valószínűségeinek különbsége átlagolásra került, így jött létre a `</w:t>
      </w:r>
      <w:proofErr w:type="spellStart"/>
      <w:r>
        <w:t>mean_meme_sentiment</w:t>
      </w:r>
      <w:proofErr w:type="spellEnd"/>
      <w:r>
        <w:t>` változó.</w:t>
      </w:r>
    </w:p>
    <w:p w14:paraId="4D4BCFCE" w14:textId="2B79A41F" w:rsidR="00E33065" w:rsidRDefault="008E4083" w:rsidP="00E33065">
      <w:r>
        <w:t>A megközelítés azonban nem bizonyult megbízhatónak</w:t>
      </w:r>
      <w:r w:rsidR="00E33065">
        <w:t xml:space="preserve">. </w:t>
      </w:r>
      <w:r w:rsidR="00E33065" w:rsidRPr="00E33065">
        <w:t xml:space="preserve">A mémek érzelmi tartalmának automatikus becslése a szakirodalom szerint még egyszerű bináris kategóriák (pozitív </w:t>
      </w:r>
      <w:proofErr w:type="spellStart"/>
      <w:r w:rsidR="00E33065" w:rsidRPr="00E33065">
        <w:t>vs</w:t>
      </w:r>
      <w:proofErr w:type="spellEnd"/>
      <w:r w:rsidR="00E33065" w:rsidRPr="00E33065">
        <w:t xml:space="preserve">. negatív) esetén is bizonytalan. Ennek oka, hogy a mémek multimodális szerkezete </w:t>
      </w:r>
      <w:r w:rsidR="00E33065">
        <w:t>(</w:t>
      </w:r>
      <w:r w:rsidR="00E33065" w:rsidRPr="00E33065">
        <w:t>a kép és a szöveg nemlineáris, gyakran ellentmondásos kapcsolata</w:t>
      </w:r>
      <w:r w:rsidR="00E33065">
        <w:t>)</w:t>
      </w:r>
      <w:r w:rsidR="00E33065" w:rsidRPr="00E33065">
        <w:t xml:space="preserve">, valamint a humor, irónia és vizuális kontextus erős szerepe jelentősen megnehezíti a </w:t>
      </w:r>
      <w:proofErr w:type="spellStart"/>
      <w:r w:rsidR="00E33065" w:rsidRPr="00E33065">
        <w:t>sentiment</w:t>
      </w:r>
      <w:proofErr w:type="spellEnd"/>
      <w:r w:rsidR="00E33065" w:rsidRPr="00E33065">
        <w:t xml:space="preserve">-modellek értelmezését. Empirikus eredmények azt mutatják, hogy mind a BERT-alapú NLP-modellek, mind a multimodális architektúrák (pl. CLIP) </w:t>
      </w:r>
      <w:r w:rsidR="00E33065" w:rsidRPr="00E33065">
        <w:rPr>
          <w:b/>
          <w:bCs/>
        </w:rPr>
        <w:t>gyenge és instabil teljesítményt</w:t>
      </w:r>
      <w:r w:rsidR="00E33065" w:rsidRPr="00E33065">
        <w:t xml:space="preserve"> nyújtanak a mémek érzelmi polaritásának (pozitív/negatív) címkézésében </w:t>
      </w:r>
      <w:r w:rsidR="00F86C91">
        <w:fldChar w:fldCharType="begin"/>
      </w:r>
      <w:r w:rsidR="00F86C91">
        <w:instrText xml:space="preserve"> REF _Ref216343368 \r \h </w:instrText>
      </w:r>
      <w:r w:rsidR="00F86C91">
        <w:fldChar w:fldCharType="separate"/>
      </w:r>
      <w:r w:rsidR="00C265DD">
        <w:t>[31]</w:t>
      </w:r>
      <w:r w:rsidR="00F86C91">
        <w:fldChar w:fldCharType="end"/>
      </w:r>
      <w:r w:rsidR="001B5567">
        <w:t>,</w:t>
      </w:r>
      <w:r w:rsidR="00F86C91">
        <w:fldChar w:fldCharType="begin"/>
      </w:r>
      <w:r w:rsidR="00F86C91">
        <w:instrText xml:space="preserve"> REF _Ref216343370 \r \h </w:instrText>
      </w:r>
      <w:r w:rsidR="00F86C91">
        <w:fldChar w:fldCharType="separate"/>
      </w:r>
      <w:r w:rsidR="00C265DD">
        <w:t>[32]</w:t>
      </w:r>
      <w:r w:rsidR="00F86C91">
        <w:fldChar w:fldCharType="end"/>
      </w:r>
      <w:r w:rsidR="00F86C91">
        <w:t xml:space="preserve">. </w:t>
      </w:r>
      <w:r w:rsidR="00E33065" w:rsidRPr="00E33065">
        <w:t xml:space="preserve">Ez összhangban áll azzal, hogy a jelen kutatásban létrehozott </w:t>
      </w:r>
      <w:proofErr w:type="spellStart"/>
      <w:r w:rsidR="00E33065" w:rsidRPr="00E33065">
        <w:t>mean_meme_sentiment</w:t>
      </w:r>
      <w:proofErr w:type="spellEnd"/>
      <w:r w:rsidR="00E33065" w:rsidRPr="00E33065">
        <w:t xml:space="preserve"> változó nem mutatott szisztematikus kapcsolatot sem a </w:t>
      </w:r>
      <w:r w:rsidR="002F1E47">
        <w:t>hír-</w:t>
      </w:r>
      <w:proofErr w:type="spellStart"/>
      <w:r w:rsidR="002F1E47">
        <w:t>sentiment</w:t>
      </w:r>
      <w:r w:rsidR="00E33065" w:rsidRPr="00E33065">
        <w:t>tel</w:t>
      </w:r>
      <w:proofErr w:type="spellEnd"/>
      <w:r w:rsidR="00E33065" w:rsidRPr="00E33065">
        <w:t>, sem a mémaktivitási mutatókkal.</w:t>
      </w:r>
    </w:p>
    <w:p w14:paraId="5747A86F" w14:textId="133AAEAD" w:rsidR="00B50CAA" w:rsidRDefault="008E4083" w:rsidP="00E33065">
      <w:r>
        <w:t xml:space="preserve">A változó ezért csak leíró célból maradt meg, és </w:t>
      </w:r>
      <w:r w:rsidRPr="008E4083">
        <w:rPr>
          <w:b/>
          <w:bCs/>
        </w:rPr>
        <w:t>nem került be</w:t>
      </w:r>
      <w:r>
        <w:t xml:space="preserve"> sem az eseményvizsgálatokba, sem a panelregressziós specifikációkba.</w:t>
      </w:r>
    </w:p>
    <w:p w14:paraId="6D3B9E31" w14:textId="42ADF938" w:rsidR="0036340A" w:rsidRPr="0036340A" w:rsidRDefault="0036340A" w:rsidP="007E198D">
      <w:pPr>
        <w:pStyle w:val="Heading2"/>
      </w:pPr>
      <w:bookmarkStart w:id="81" w:name="_Ref216291133"/>
      <w:bookmarkStart w:id="82" w:name="_Ref216291274"/>
      <w:bookmarkStart w:id="83" w:name="_Toc216349932"/>
      <w:r>
        <w:t>5.</w:t>
      </w:r>
      <w:r w:rsidR="00B6416B">
        <w:t>7</w:t>
      </w:r>
      <w:r>
        <w:t>. Diagnosztikai elemzések</w:t>
      </w:r>
      <w:bookmarkEnd w:id="81"/>
      <w:bookmarkEnd w:id="82"/>
      <w:bookmarkEnd w:id="83"/>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40DC958B" w14:textId="77777777" w:rsidR="00574B0D" w:rsidRDefault="00574B0D" w:rsidP="008908E1">
      <w:pPr>
        <w:keepNext/>
        <w:ind w:firstLine="0"/>
        <w:jc w:val="center"/>
      </w:pPr>
      <w:r>
        <w:rPr>
          <w:noProof/>
        </w:rPr>
        <w:lastRenderedPageBreak/>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2717B4C5" w:rsidR="00574B0D" w:rsidRDefault="00574B0D" w:rsidP="004502AD">
      <w:pPr>
        <w:pStyle w:val="Caption"/>
      </w:pPr>
      <w:r>
        <w:t xml:space="preserve">Függelék </w:t>
      </w:r>
      <w:r w:rsidR="00066DC2">
        <w:t>12</w:t>
      </w:r>
      <w:r w:rsidR="004502AD">
        <w:rPr>
          <w:noProof/>
        </w:rPr>
        <w:t>.</w:t>
      </w:r>
      <w:r w:rsidR="004502AD" w:rsidRPr="004502AD">
        <w:t xml:space="preserve"> </w:t>
      </w:r>
      <w:r w:rsidR="004502AD">
        <w:t>ábra</w:t>
      </w:r>
      <w:r w:rsidRPr="00574B0D">
        <w:rPr>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33DF3BFE" w:rsidR="00574B0D" w:rsidRDefault="00574B0D" w:rsidP="004502AD">
      <w:pPr>
        <w:pStyle w:val="Caption"/>
      </w:pPr>
      <w:r>
        <w:t xml:space="preserve">Függelék </w:t>
      </w:r>
      <w:r w:rsidR="00066DC2">
        <w:t>13</w:t>
      </w:r>
      <w:r w:rsidR="004502AD">
        <w:rPr>
          <w:noProof/>
        </w:rPr>
        <w:t>.</w:t>
      </w:r>
      <w:r w:rsidR="004502AD" w:rsidRPr="004502AD">
        <w:t xml:space="preserve"> </w:t>
      </w:r>
      <w:r w:rsidR="004502AD">
        <w:t>ábra</w:t>
      </w:r>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br/>
      </w:r>
    </w:p>
    <w:p w14:paraId="623F45E6" w14:textId="77777777" w:rsidR="00574B0D" w:rsidRDefault="00574B0D" w:rsidP="008908E1">
      <w:pPr>
        <w:keepNext/>
        <w:ind w:firstLine="0"/>
        <w:jc w:val="center"/>
      </w:pPr>
      <w:r>
        <w:rPr>
          <w:noProof/>
        </w:rPr>
        <w:lastRenderedPageBreak/>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79B203D5" w:rsidR="00574B0D" w:rsidRDefault="00574B0D" w:rsidP="004502AD">
      <w:pPr>
        <w:pStyle w:val="Caption"/>
      </w:pPr>
      <w:r>
        <w:t xml:space="preserve">Függelék </w:t>
      </w:r>
      <w:r w:rsidR="00066DC2">
        <w:t>14</w:t>
      </w:r>
      <w:r w:rsidR="004502AD">
        <w:rPr>
          <w:noProof/>
        </w:rPr>
        <w:t>.</w:t>
      </w:r>
      <w:r w:rsidR="004502AD" w:rsidRPr="004502AD">
        <w:t xml:space="preserve"> </w:t>
      </w:r>
      <w:r w:rsidR="004502AD">
        <w:t>ábra</w:t>
      </w:r>
      <w:r>
        <w:t xml:space="preserve"> Pozitív események, </w:t>
      </w:r>
      <w:r w:rsidR="00050763">
        <w:t>+1 hetes eltolás</w:t>
      </w:r>
    </w:p>
    <w:p w14:paraId="70D8362B" w14:textId="77777777" w:rsidR="00574B0D" w:rsidRDefault="00574B0D" w:rsidP="008908E1">
      <w:pPr>
        <w:keepNext/>
        <w:ind w:firstLine="0"/>
        <w:jc w:val="center"/>
      </w:pPr>
      <w:r>
        <w:rPr>
          <w:noProof/>
        </w:rPr>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67A91EB0" w:rsidR="00574B0D" w:rsidRDefault="00574B0D" w:rsidP="004502AD">
      <w:pPr>
        <w:pStyle w:val="Caption"/>
      </w:pPr>
      <w:r>
        <w:t xml:space="preserve">Függelék </w:t>
      </w:r>
      <w:r w:rsidR="00066DC2">
        <w:t>15</w:t>
      </w:r>
      <w:r w:rsidR="004502AD">
        <w:rPr>
          <w:noProof/>
        </w:rPr>
        <w:t>.</w:t>
      </w:r>
      <w:r w:rsidR="004502AD" w:rsidRPr="004502AD">
        <w:t xml:space="preserve"> </w:t>
      </w:r>
      <w:r w:rsidR="004502AD">
        <w:t>ábra</w:t>
      </w:r>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4502AD">
      <w:pPr>
        <w:pStyle w:val="Caption"/>
      </w:pPr>
      <w:r>
        <w:rPr>
          <w:noProof/>
        </w:rPr>
        <w:lastRenderedPageBreak/>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1438FFF4" w:rsidR="00574B0D" w:rsidRDefault="00574B0D" w:rsidP="004502AD">
      <w:pPr>
        <w:pStyle w:val="Caption"/>
      </w:pPr>
      <w:r>
        <w:t xml:space="preserve">Függelék </w:t>
      </w:r>
      <w:r w:rsidR="00066DC2">
        <w:t>16</w:t>
      </w:r>
      <w:r w:rsidR="004502AD">
        <w:rPr>
          <w:noProof/>
        </w:rPr>
        <w:t>.</w:t>
      </w:r>
      <w:r w:rsidR="004502AD" w:rsidRPr="004502AD">
        <w:t xml:space="preserve"> </w:t>
      </w:r>
      <w:r w:rsidR="004502AD">
        <w:t>ábra</w:t>
      </w:r>
      <w:r>
        <w:t xml:space="preserve"> </w:t>
      </w:r>
      <w:r w:rsidR="00050763" w:rsidRPr="00050763">
        <w:t>Negatív események: alternatív kimenet (log1p_meme_engagement)</w:t>
      </w:r>
    </w:p>
    <w:p w14:paraId="0281C9FA" w14:textId="77777777" w:rsidR="00574B0D" w:rsidRDefault="00574B0D" w:rsidP="004502AD">
      <w:pPr>
        <w:pStyle w:val="Caption"/>
      </w:pPr>
      <w:r>
        <w:rPr>
          <w:noProof/>
        </w:rPr>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02793E58" w:rsidR="00574B0D" w:rsidRDefault="00574B0D" w:rsidP="004502AD">
      <w:pPr>
        <w:pStyle w:val="Caption"/>
      </w:pPr>
      <w:r>
        <w:t xml:space="preserve">Függelék </w:t>
      </w:r>
      <w:r w:rsidR="00066DC2">
        <w:t>17</w:t>
      </w:r>
      <w:r w:rsidR="004502AD">
        <w:rPr>
          <w:noProof/>
        </w:rPr>
        <w:t>.</w:t>
      </w:r>
      <w:r w:rsidR="004502AD" w:rsidRPr="004502AD">
        <w:t xml:space="preserve"> </w:t>
      </w:r>
      <w:r w:rsidR="004502AD">
        <w:t>ábra</w:t>
      </w:r>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4502AD">
      <w:pPr>
        <w:pStyle w:val="Caption"/>
      </w:pPr>
      <w:r>
        <w:rPr>
          <w:noProof/>
        </w:rPr>
        <w:lastRenderedPageBreak/>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6D431BDD" w:rsidR="00574B0D" w:rsidRDefault="00574B0D" w:rsidP="004502AD">
      <w:pPr>
        <w:pStyle w:val="Caption"/>
      </w:pPr>
      <w:r>
        <w:t xml:space="preserve">Függelék </w:t>
      </w:r>
      <w:r w:rsidR="00066DC2">
        <w:t>18</w:t>
      </w:r>
      <w:r w:rsidR="004502AD">
        <w:rPr>
          <w:noProof/>
        </w:rPr>
        <w:t>.</w:t>
      </w:r>
      <w:r w:rsidR="004502AD" w:rsidRPr="004502AD">
        <w:t xml:space="preserve"> </w:t>
      </w:r>
      <w:r w:rsidR="004502AD">
        <w:t>ábra</w:t>
      </w:r>
      <w:r>
        <w:t xml:space="preserve"> </w:t>
      </w:r>
      <w:r w:rsidR="00050763" w:rsidRPr="00050763">
        <w:t>Eseménydefiníció NYT-említésszám alapján (negatív)</w:t>
      </w:r>
    </w:p>
    <w:p w14:paraId="2E4A33F9" w14:textId="77777777" w:rsidR="00574B0D" w:rsidRDefault="00574B0D" w:rsidP="004502AD">
      <w:pPr>
        <w:pStyle w:val="Caption"/>
      </w:pPr>
      <w:r>
        <w:rPr>
          <w:noProof/>
        </w:rPr>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72510752" w:rsidR="00574B0D" w:rsidRDefault="00574B0D" w:rsidP="004502AD">
      <w:pPr>
        <w:pStyle w:val="Caption"/>
      </w:pPr>
      <w:r>
        <w:t xml:space="preserve">Függelék </w:t>
      </w:r>
      <w:r w:rsidR="00066DC2">
        <w:t>19</w:t>
      </w:r>
      <w:r w:rsidR="004502AD">
        <w:rPr>
          <w:noProof/>
        </w:rPr>
        <w:t>.</w:t>
      </w:r>
      <w:r w:rsidR="004502AD" w:rsidRPr="004502AD">
        <w:t xml:space="preserve"> </w:t>
      </w:r>
      <w:r w:rsidR="004502AD">
        <w:t>ábra</w:t>
      </w:r>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4502AD">
      <w:pPr>
        <w:pStyle w:val="Caption"/>
      </w:pPr>
      <w:r>
        <w:rPr>
          <w:noProof/>
        </w:rPr>
        <w:lastRenderedPageBreak/>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025214A3" w:rsidR="00050763" w:rsidRDefault="00574B0D" w:rsidP="004502AD">
      <w:pPr>
        <w:pStyle w:val="Caption"/>
      </w:pPr>
      <w:r>
        <w:t xml:space="preserve">Függelék </w:t>
      </w:r>
      <w:r w:rsidR="00066DC2">
        <w:t>20</w:t>
      </w:r>
      <w:r w:rsidR="004502AD">
        <w:rPr>
          <w:noProof/>
        </w:rPr>
        <w:t>.</w:t>
      </w:r>
      <w:r w:rsidR="004502AD" w:rsidRPr="004502AD">
        <w:t xml:space="preserve"> </w:t>
      </w:r>
      <w:r w:rsidR="004502AD">
        <w:t>ábra</w:t>
      </w:r>
      <w:r>
        <w:t xml:space="preserve"> </w:t>
      </w:r>
      <w:r w:rsidR="00050763" w:rsidRPr="00050763">
        <w:t>Eseményhatás közös sokkok levonása után (</w:t>
      </w:r>
      <w:proofErr w:type="spellStart"/>
      <w:r w:rsidR="00050763" w:rsidRPr="00050763">
        <w:t>week-demeaned</w:t>
      </w:r>
      <w:proofErr w:type="spellEnd"/>
      <w:r w:rsidR="00050763" w:rsidRPr="00050763">
        <w:t>)</w:t>
      </w:r>
    </w:p>
    <w:p w14:paraId="35CDAE91" w14:textId="113340F8" w:rsidR="00050763" w:rsidRDefault="00050763" w:rsidP="00050763">
      <w:pPr>
        <w:pStyle w:val="NormalWeb"/>
      </w:pPr>
      <w:r w:rsidRPr="00050763">
        <w:t>A 21. ábra a hét szintjén végzett keresztmetszeti átlag levonása után készült (</w:t>
      </w:r>
      <w:proofErr w:type="spellStart"/>
      <w:r w:rsidRPr="00050763">
        <w:t>week-demeaned</w:t>
      </w:r>
      <w:proofErr w:type="spellEnd"/>
      <w:r w:rsidRPr="00050763">
        <w:t xml:space="preserve">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2CCB93F8" w:rsidR="00927370" w:rsidRPr="00927370" w:rsidRDefault="006F78CC" w:rsidP="00927370">
      <w:pPr>
        <w:pStyle w:val="Heading2"/>
      </w:pPr>
      <w:bookmarkStart w:id="84" w:name="_Ref216291343"/>
      <w:bookmarkStart w:id="85" w:name="_Toc216349933"/>
      <w:r>
        <w:t>5.</w:t>
      </w:r>
      <w:r w:rsidR="00B6416B">
        <w:t>8</w:t>
      </w:r>
      <w:r>
        <w:t xml:space="preserve">. </w:t>
      </w:r>
      <w:proofErr w:type="spellStart"/>
      <w:r w:rsidR="000E0B2D">
        <w:t>Sentiment-et</w:t>
      </w:r>
      <w:proofErr w:type="spellEnd"/>
      <w:r w:rsidR="000E0B2D">
        <w:t xml:space="preserve"> tartalmazó TWFE specifikációk</w:t>
      </w:r>
      <w:bookmarkEnd w:id="84"/>
      <w:bookmarkEnd w:id="85"/>
    </w:p>
    <w:p w14:paraId="5B1D4AC4" w14:textId="77777777" w:rsidR="00927370" w:rsidRDefault="00927370" w:rsidP="008908E1">
      <w:pPr>
        <w:keepNext/>
        <w:jc w:val="center"/>
      </w:pPr>
      <w:r>
        <w:rPr>
          <w:noProof/>
        </w:rPr>
        <w:drawing>
          <wp:inline distT="0" distB="0" distL="0" distR="0" wp14:anchorId="749AB558" wp14:editId="12D1A887">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61B08B74" w:rsidR="00927370" w:rsidRPr="00927370" w:rsidRDefault="00927370" w:rsidP="004502AD">
      <w:pPr>
        <w:pStyle w:val="Caption"/>
      </w:pPr>
      <w:r>
        <w:t xml:space="preserve">Függelék </w:t>
      </w:r>
      <w:r w:rsidR="00066DC2">
        <w:t>21</w:t>
      </w:r>
      <w:r w:rsidR="004502AD">
        <w:rPr>
          <w:noProof/>
        </w:rPr>
        <w:t>.</w:t>
      </w:r>
      <w:r w:rsidR="004502AD" w:rsidRPr="004502AD">
        <w:t xml:space="preserve"> </w:t>
      </w:r>
      <w:r w:rsidR="004502AD">
        <w:t>ábra</w:t>
      </w:r>
      <w:r>
        <w:t xml:space="preserve"> </w:t>
      </w:r>
      <w:proofErr w:type="spellStart"/>
      <w:r w:rsidR="002F1E47">
        <w:t>Sentiment-et</w:t>
      </w:r>
      <w:proofErr w:type="spellEnd"/>
      <w:r>
        <w:t xml:space="preserve"> is tartalmazó TWFE-specifikáció (log1p_meme_engagement) </w:t>
      </w:r>
    </w:p>
    <w:p w14:paraId="72857C8D" w14:textId="77777777" w:rsidR="00927370" w:rsidRDefault="00927370" w:rsidP="008908E1">
      <w:pPr>
        <w:pStyle w:val="NormalWeb"/>
        <w:keepNext/>
        <w:jc w:val="center"/>
      </w:pPr>
      <w:r>
        <w:rPr>
          <w:noProof/>
        </w:rPr>
        <w:lastRenderedPageBreak/>
        <w:drawing>
          <wp:inline distT="0" distB="0" distL="0" distR="0" wp14:anchorId="24274C08" wp14:editId="42FD8485">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34E3760D" w:rsidR="00927370" w:rsidRDefault="00927370" w:rsidP="004502AD">
      <w:pPr>
        <w:pStyle w:val="Caption"/>
      </w:pPr>
      <w:r>
        <w:t xml:space="preserve">Függelék </w:t>
      </w:r>
      <w:r w:rsidR="00066DC2">
        <w:t>22</w:t>
      </w:r>
      <w:r w:rsidR="004502AD">
        <w:rPr>
          <w:noProof/>
        </w:rPr>
        <w:t>.</w:t>
      </w:r>
      <w:r w:rsidR="004502AD" w:rsidRPr="004502AD">
        <w:t xml:space="preserve"> </w:t>
      </w:r>
      <w:r w:rsidR="004502AD">
        <w:t>ábra</w:t>
      </w:r>
      <w:r w:rsidRPr="00927370">
        <w:t xml:space="preserve"> </w:t>
      </w:r>
      <w:proofErr w:type="spellStart"/>
      <w:r w:rsidR="002F1E47">
        <w:t>Sentiment-et</w:t>
      </w:r>
      <w:proofErr w:type="spellEnd"/>
      <w:r>
        <w:t xml:space="preserve">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w:t>
      </w:r>
      <w:proofErr w:type="spellStart"/>
      <w:r>
        <w:t>only</w:t>
      </w:r>
      <w:proofErr w:type="spellEnd"/>
      <w:r>
        <w:t xml:space="preserve"> eredmények robusztusságát vizsgálja az érzelmi tónus kontrollálása mellett.</w:t>
      </w:r>
    </w:p>
    <w:p w14:paraId="0EF9C34C" w14:textId="77777777" w:rsidR="008406BA" w:rsidRDefault="008406BA" w:rsidP="00050763">
      <w:pPr>
        <w:pStyle w:val="NormalWeb"/>
      </w:pPr>
    </w:p>
    <w:p w14:paraId="2C035FE1" w14:textId="77777777" w:rsidR="008406BA" w:rsidRPr="00123E30" w:rsidRDefault="008406BA" w:rsidP="00050763">
      <w:pPr>
        <w:pStyle w:val="NormalWeb"/>
      </w:pPr>
    </w:p>
    <w:sectPr w:rsidR="008406BA" w:rsidRPr="00123E30" w:rsidSect="0056267F">
      <w:headerReference w:type="even" r:id="rId64"/>
      <w:footerReference w:type="default" r:id="rId65"/>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02041" w14:textId="77777777" w:rsidR="00E71745" w:rsidRDefault="00E71745">
      <w:r>
        <w:separator/>
      </w:r>
    </w:p>
  </w:endnote>
  <w:endnote w:type="continuationSeparator" w:id="0">
    <w:p w14:paraId="3540EFC7" w14:textId="77777777" w:rsidR="00E71745" w:rsidRDefault="00E7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86E3" w14:textId="2F812155" w:rsidR="009E7A60" w:rsidRDefault="009E7A60">
    <w:pPr>
      <w:pStyle w:val="Footer"/>
    </w:pPr>
    <w:r>
      <w:tab/>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64BD" w14:textId="77777777" w:rsidR="00E71745" w:rsidRDefault="00E71745">
      <w:r>
        <w:separator/>
      </w:r>
    </w:p>
  </w:footnote>
  <w:footnote w:type="continuationSeparator" w:id="0">
    <w:p w14:paraId="7D48D75C" w14:textId="77777777" w:rsidR="00E71745" w:rsidRDefault="00E71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50811"/>
    <w:multiLevelType w:val="multilevel"/>
    <w:tmpl w:val="450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F1"/>
    <w:multiLevelType w:val="multilevel"/>
    <w:tmpl w:val="91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E4265"/>
    <w:multiLevelType w:val="multilevel"/>
    <w:tmpl w:val="B65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275D4"/>
    <w:multiLevelType w:val="hybridMultilevel"/>
    <w:tmpl w:val="D3CCF92A"/>
    <w:lvl w:ilvl="0" w:tplc="65FAC59C">
      <w:start w:val="1"/>
      <w:numFmt w:val="decimal"/>
      <w:pStyle w:val="Irodalomjegyzksor"/>
      <w:lvlText w:val="[%1]"/>
      <w:lvlJc w:val="left"/>
      <w:pPr>
        <w:tabs>
          <w:tab w:val="num" w:pos="1134"/>
        </w:tabs>
        <w:ind w:left="1134" w:hanging="1134"/>
      </w:pPr>
      <w:rPr>
        <w:rFonts w:ascii="Times New Roman" w:hAnsi="Times New Roman" w:hint="default"/>
        <w:b w:val="0"/>
        <w:bCs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3E066BA"/>
    <w:multiLevelType w:val="multilevel"/>
    <w:tmpl w:val="54F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A2552"/>
    <w:multiLevelType w:val="multilevel"/>
    <w:tmpl w:val="C60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777AF"/>
    <w:multiLevelType w:val="multilevel"/>
    <w:tmpl w:val="9CB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F4F80"/>
    <w:multiLevelType w:val="multilevel"/>
    <w:tmpl w:val="449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C3647"/>
    <w:multiLevelType w:val="multilevel"/>
    <w:tmpl w:val="246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341AF"/>
    <w:multiLevelType w:val="multilevel"/>
    <w:tmpl w:val="358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084A3D55"/>
    <w:multiLevelType w:val="multilevel"/>
    <w:tmpl w:val="614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C1C35"/>
    <w:multiLevelType w:val="multilevel"/>
    <w:tmpl w:val="B1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263E2"/>
    <w:multiLevelType w:val="multilevel"/>
    <w:tmpl w:val="3F5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D6095"/>
    <w:multiLevelType w:val="multilevel"/>
    <w:tmpl w:val="DCB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4DA"/>
    <w:multiLevelType w:val="multilevel"/>
    <w:tmpl w:val="055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A3FB1"/>
    <w:multiLevelType w:val="multilevel"/>
    <w:tmpl w:val="5D5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E0508"/>
    <w:multiLevelType w:val="multilevel"/>
    <w:tmpl w:val="418E4214"/>
    <w:numStyleLink w:val="tmutatszmozottlista"/>
  </w:abstractNum>
  <w:abstractNum w:abstractNumId="31" w15:restartNumberingAfterBreak="0">
    <w:nsid w:val="16B720DF"/>
    <w:multiLevelType w:val="multilevel"/>
    <w:tmpl w:val="9F0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D2019"/>
    <w:multiLevelType w:val="multilevel"/>
    <w:tmpl w:val="37F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74E02"/>
    <w:multiLevelType w:val="multilevel"/>
    <w:tmpl w:val="EA6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4408D"/>
    <w:multiLevelType w:val="multilevel"/>
    <w:tmpl w:val="2E6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B65DB"/>
    <w:multiLevelType w:val="multilevel"/>
    <w:tmpl w:val="7E3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39" w15:restartNumberingAfterBreak="0">
    <w:nsid w:val="20620FAA"/>
    <w:multiLevelType w:val="hybridMultilevel"/>
    <w:tmpl w:val="512694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0F503E5"/>
    <w:multiLevelType w:val="multilevel"/>
    <w:tmpl w:val="1BF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14555"/>
    <w:multiLevelType w:val="multilevel"/>
    <w:tmpl w:val="135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D3CE3"/>
    <w:multiLevelType w:val="hybridMultilevel"/>
    <w:tmpl w:val="0ED43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B34DEB"/>
    <w:multiLevelType w:val="multilevel"/>
    <w:tmpl w:val="08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F6280"/>
    <w:multiLevelType w:val="hybridMultilevel"/>
    <w:tmpl w:val="2690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6549AB"/>
    <w:multiLevelType w:val="multilevel"/>
    <w:tmpl w:val="C0C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72721"/>
    <w:multiLevelType w:val="hybridMultilevel"/>
    <w:tmpl w:val="B6D228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221413"/>
    <w:multiLevelType w:val="hybridMultilevel"/>
    <w:tmpl w:val="A24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A4E2336"/>
    <w:multiLevelType w:val="multilevel"/>
    <w:tmpl w:val="057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07DD8"/>
    <w:multiLevelType w:val="multilevel"/>
    <w:tmpl w:val="3D9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2711A"/>
    <w:multiLevelType w:val="multilevel"/>
    <w:tmpl w:val="A58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39644CF"/>
    <w:multiLevelType w:val="multilevel"/>
    <w:tmpl w:val="14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B3339"/>
    <w:multiLevelType w:val="multilevel"/>
    <w:tmpl w:val="892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39942D79"/>
    <w:multiLevelType w:val="multilevel"/>
    <w:tmpl w:val="849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3B9A32E8"/>
    <w:multiLevelType w:val="multilevel"/>
    <w:tmpl w:val="593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7599C"/>
    <w:multiLevelType w:val="multilevel"/>
    <w:tmpl w:val="F11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85BCC"/>
    <w:multiLevelType w:val="multilevel"/>
    <w:tmpl w:val="E08CF422"/>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DA81B4D"/>
    <w:multiLevelType w:val="multilevel"/>
    <w:tmpl w:val="2C0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741F4"/>
    <w:multiLevelType w:val="multilevel"/>
    <w:tmpl w:val="D3E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659FD"/>
    <w:multiLevelType w:val="multilevel"/>
    <w:tmpl w:val="267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87E8B"/>
    <w:multiLevelType w:val="multilevel"/>
    <w:tmpl w:val="DF2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18B3BD4"/>
    <w:multiLevelType w:val="multilevel"/>
    <w:tmpl w:val="FD9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1770F"/>
    <w:multiLevelType w:val="hybridMultilevel"/>
    <w:tmpl w:val="BAC0C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1E655FD"/>
    <w:multiLevelType w:val="multilevel"/>
    <w:tmpl w:val="209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D518E"/>
    <w:multiLevelType w:val="multilevel"/>
    <w:tmpl w:val="030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865318"/>
    <w:multiLevelType w:val="multilevel"/>
    <w:tmpl w:val="28C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445E7E86"/>
    <w:multiLevelType w:val="multilevel"/>
    <w:tmpl w:val="7A3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80C8C"/>
    <w:multiLevelType w:val="hybridMultilevel"/>
    <w:tmpl w:val="EE2E0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7891118"/>
    <w:multiLevelType w:val="multilevel"/>
    <w:tmpl w:val="F5E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4656C8"/>
    <w:multiLevelType w:val="multilevel"/>
    <w:tmpl w:val="1A4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328E8"/>
    <w:multiLevelType w:val="multilevel"/>
    <w:tmpl w:val="14D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52F5B"/>
    <w:multiLevelType w:val="multilevel"/>
    <w:tmpl w:val="01E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64715E"/>
    <w:multiLevelType w:val="multilevel"/>
    <w:tmpl w:val="EB0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D7757"/>
    <w:multiLevelType w:val="multilevel"/>
    <w:tmpl w:val="163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C6E15"/>
    <w:multiLevelType w:val="multilevel"/>
    <w:tmpl w:val="DA0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A4674"/>
    <w:multiLevelType w:val="multilevel"/>
    <w:tmpl w:val="40A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6088"/>
    <w:multiLevelType w:val="multilevel"/>
    <w:tmpl w:val="1C6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6412B"/>
    <w:multiLevelType w:val="multilevel"/>
    <w:tmpl w:val="A98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47F9E"/>
    <w:multiLevelType w:val="multilevel"/>
    <w:tmpl w:val="6F0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D336F"/>
    <w:multiLevelType w:val="multilevel"/>
    <w:tmpl w:val="B3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1503D"/>
    <w:multiLevelType w:val="multilevel"/>
    <w:tmpl w:val="164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82D58"/>
    <w:multiLevelType w:val="multilevel"/>
    <w:tmpl w:val="A81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1" w15:restartNumberingAfterBreak="0">
    <w:nsid w:val="547E3368"/>
    <w:multiLevelType w:val="multilevel"/>
    <w:tmpl w:val="AFD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D2202"/>
    <w:multiLevelType w:val="multilevel"/>
    <w:tmpl w:val="9C2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ED6C13"/>
    <w:multiLevelType w:val="hybridMultilevel"/>
    <w:tmpl w:val="AFF6E98C"/>
    <w:lvl w:ilvl="0" w:tplc="09E29AD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4"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132492"/>
    <w:multiLevelType w:val="multilevel"/>
    <w:tmpl w:val="628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D2A7A"/>
    <w:multiLevelType w:val="multilevel"/>
    <w:tmpl w:val="677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77F0B"/>
    <w:multiLevelType w:val="multilevel"/>
    <w:tmpl w:val="478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B310E"/>
    <w:multiLevelType w:val="multilevel"/>
    <w:tmpl w:val="287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983053"/>
    <w:multiLevelType w:val="multilevel"/>
    <w:tmpl w:val="1A6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1211E"/>
    <w:multiLevelType w:val="multilevel"/>
    <w:tmpl w:val="4D3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C21F14"/>
    <w:multiLevelType w:val="multilevel"/>
    <w:tmpl w:val="D29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DE05D2"/>
    <w:multiLevelType w:val="multilevel"/>
    <w:tmpl w:val="10E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EF00D7"/>
    <w:multiLevelType w:val="multilevel"/>
    <w:tmpl w:val="E6E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A06B8"/>
    <w:multiLevelType w:val="multilevel"/>
    <w:tmpl w:val="DE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4067D"/>
    <w:multiLevelType w:val="multilevel"/>
    <w:tmpl w:val="2D4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645FD"/>
    <w:multiLevelType w:val="multilevel"/>
    <w:tmpl w:val="5C8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C4895"/>
    <w:multiLevelType w:val="multilevel"/>
    <w:tmpl w:val="8B4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FC5BEE"/>
    <w:multiLevelType w:val="multilevel"/>
    <w:tmpl w:val="F71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52DEB"/>
    <w:multiLevelType w:val="multilevel"/>
    <w:tmpl w:val="759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C5622"/>
    <w:multiLevelType w:val="multilevel"/>
    <w:tmpl w:val="294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575481"/>
    <w:multiLevelType w:val="multilevel"/>
    <w:tmpl w:val="5B4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85395"/>
    <w:multiLevelType w:val="multilevel"/>
    <w:tmpl w:val="768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21B90"/>
    <w:multiLevelType w:val="multilevel"/>
    <w:tmpl w:val="332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8" w15:restartNumberingAfterBreak="0">
    <w:nsid w:val="6BA438CE"/>
    <w:multiLevelType w:val="multilevel"/>
    <w:tmpl w:val="02F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2A4369"/>
    <w:multiLevelType w:val="multilevel"/>
    <w:tmpl w:val="C12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D0F29"/>
    <w:multiLevelType w:val="multilevel"/>
    <w:tmpl w:val="7A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E3699"/>
    <w:multiLevelType w:val="multilevel"/>
    <w:tmpl w:val="9EE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CB4C2F"/>
    <w:multiLevelType w:val="hybridMultilevel"/>
    <w:tmpl w:val="F0A821C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23" w15:restartNumberingAfterBreak="0">
    <w:nsid w:val="6DE3652B"/>
    <w:multiLevelType w:val="multilevel"/>
    <w:tmpl w:val="FAE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210CF6"/>
    <w:multiLevelType w:val="multilevel"/>
    <w:tmpl w:val="DD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42E87"/>
    <w:multiLevelType w:val="multilevel"/>
    <w:tmpl w:val="3BF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CE19EB"/>
    <w:multiLevelType w:val="multilevel"/>
    <w:tmpl w:val="162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BC32DA"/>
    <w:multiLevelType w:val="multilevel"/>
    <w:tmpl w:val="0C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D5228"/>
    <w:multiLevelType w:val="multilevel"/>
    <w:tmpl w:val="116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91734"/>
    <w:multiLevelType w:val="multilevel"/>
    <w:tmpl w:val="94F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1C0AF2"/>
    <w:multiLevelType w:val="multilevel"/>
    <w:tmpl w:val="0EF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2" w15:restartNumberingAfterBreak="0">
    <w:nsid w:val="7A170AA6"/>
    <w:multiLevelType w:val="multilevel"/>
    <w:tmpl w:val="474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7363D"/>
    <w:multiLevelType w:val="multilevel"/>
    <w:tmpl w:val="262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4D62DA"/>
    <w:multiLevelType w:val="hybridMultilevel"/>
    <w:tmpl w:val="152A5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7D863F24"/>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845939775">
    <w:abstractNumId w:val="14"/>
  </w:num>
  <w:num w:numId="2" w16cid:durableId="727612164">
    <w:abstractNumId w:val="131"/>
  </w:num>
  <w:num w:numId="3" w16cid:durableId="887648852">
    <w:abstractNumId w:val="35"/>
  </w:num>
  <w:num w:numId="4" w16cid:durableId="123886412">
    <w:abstractNumId w:val="58"/>
  </w:num>
  <w:num w:numId="5" w16cid:durableId="1587880909">
    <w:abstractNumId w:val="72"/>
  </w:num>
  <w:num w:numId="6" w16cid:durableId="1763797631">
    <w:abstractNumId w:val="90"/>
  </w:num>
  <w:num w:numId="7" w16cid:durableId="1662805547">
    <w:abstractNumId w:val="52"/>
  </w:num>
  <w:num w:numId="8" w16cid:durableId="1686400774">
    <w:abstractNumId w:val="30"/>
  </w:num>
  <w:num w:numId="9" w16cid:durableId="1742630005">
    <w:abstractNumId w:val="55"/>
  </w:num>
  <w:num w:numId="10" w16cid:durableId="892930241">
    <w:abstractNumId w:val="135"/>
  </w:num>
  <w:num w:numId="11" w16cid:durableId="1225680079">
    <w:abstractNumId w:val="56"/>
  </w:num>
  <w:num w:numId="12" w16cid:durableId="1128862254">
    <w:abstractNumId w:val="117"/>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20"/>
  </w:num>
  <w:num w:numId="24" w16cid:durableId="499540790">
    <w:abstractNumId w:val="22"/>
  </w:num>
  <w:num w:numId="25" w16cid:durableId="760952916">
    <w:abstractNumId w:val="38"/>
  </w:num>
  <w:num w:numId="26" w16cid:durableId="1069574775">
    <w:abstractNumId w:val="29"/>
  </w:num>
  <w:num w:numId="27" w16cid:durableId="1906910874">
    <w:abstractNumId w:val="94"/>
  </w:num>
  <w:num w:numId="28" w16cid:durableId="2052418232">
    <w:abstractNumId w:val="36"/>
  </w:num>
  <w:num w:numId="29" w16cid:durableId="1074743306">
    <w:abstractNumId w:val="99"/>
  </w:num>
  <w:num w:numId="30" w16cid:durableId="1451163938">
    <w:abstractNumId w:val="102"/>
  </w:num>
  <w:num w:numId="31" w16cid:durableId="1471092824">
    <w:abstractNumId w:val="44"/>
  </w:num>
  <w:num w:numId="32" w16cid:durableId="281570771">
    <w:abstractNumId w:val="131"/>
  </w:num>
  <w:num w:numId="33" w16cid:durableId="2123109243">
    <w:abstractNumId w:val="66"/>
  </w:num>
  <w:num w:numId="34" w16cid:durableId="414790230">
    <w:abstractNumId w:val="30"/>
  </w:num>
  <w:num w:numId="35" w16cid:durableId="1452742511">
    <w:abstractNumId w:val="30"/>
  </w:num>
  <w:num w:numId="36" w16cid:durableId="743260086">
    <w:abstractNumId w:val="101"/>
  </w:num>
  <w:num w:numId="37" w16cid:durableId="1314484615">
    <w:abstractNumId w:val="11"/>
  </w:num>
  <w:num w:numId="38" w16cid:durableId="1065371628">
    <w:abstractNumId w:val="80"/>
  </w:num>
  <w:num w:numId="39" w16cid:durableId="1714228463">
    <w:abstractNumId w:val="93"/>
  </w:num>
  <w:num w:numId="40" w16cid:durableId="878932742">
    <w:abstractNumId w:val="134"/>
  </w:num>
  <w:num w:numId="41" w16cid:durableId="1056127183">
    <w:abstractNumId w:val="42"/>
  </w:num>
  <w:num w:numId="42" w16cid:durableId="922304370">
    <w:abstractNumId w:val="48"/>
  </w:num>
  <w:num w:numId="43" w16cid:durableId="1162820939">
    <w:abstractNumId w:val="47"/>
  </w:num>
  <w:num w:numId="44" w16cid:durableId="2052071439">
    <w:abstractNumId w:val="45"/>
  </w:num>
  <w:num w:numId="45" w16cid:durableId="1545026198">
    <w:abstractNumId w:val="68"/>
  </w:num>
  <w:num w:numId="46" w16cid:durableId="2055037767">
    <w:abstractNumId w:val="50"/>
  </w:num>
  <w:num w:numId="47" w16cid:durableId="56557953">
    <w:abstractNumId w:val="122"/>
  </w:num>
  <w:num w:numId="48" w16cid:durableId="1323462005">
    <w:abstractNumId w:val="87"/>
  </w:num>
  <w:num w:numId="49" w16cid:durableId="1123378634">
    <w:abstractNumId w:val="74"/>
  </w:num>
  <w:num w:numId="50" w16cid:durableId="1067846183">
    <w:abstractNumId w:val="120"/>
  </w:num>
  <w:num w:numId="51" w16cid:durableId="777531173">
    <w:abstractNumId w:val="57"/>
  </w:num>
  <w:num w:numId="52" w16cid:durableId="22874456">
    <w:abstractNumId w:val="98"/>
  </w:num>
  <w:num w:numId="53" w16cid:durableId="1594701900">
    <w:abstractNumId w:val="53"/>
  </w:num>
  <w:num w:numId="54" w16cid:durableId="1647278097">
    <w:abstractNumId w:val="112"/>
  </w:num>
  <w:num w:numId="55" w16cid:durableId="150950420">
    <w:abstractNumId w:val="15"/>
  </w:num>
  <w:num w:numId="56" w16cid:durableId="988480017">
    <w:abstractNumId w:val="18"/>
  </w:num>
  <w:num w:numId="57" w16cid:durableId="1781023627">
    <w:abstractNumId w:val="127"/>
  </w:num>
  <w:num w:numId="58" w16cid:durableId="559563547">
    <w:abstractNumId w:val="114"/>
  </w:num>
  <w:num w:numId="59" w16cid:durableId="1025137707">
    <w:abstractNumId w:val="39"/>
  </w:num>
  <w:num w:numId="60" w16cid:durableId="1825588974">
    <w:abstractNumId w:val="104"/>
  </w:num>
  <w:num w:numId="61" w16cid:durableId="1376662103">
    <w:abstractNumId w:val="92"/>
  </w:num>
  <w:num w:numId="62" w16cid:durableId="1974360615">
    <w:abstractNumId w:val="113"/>
  </w:num>
  <w:num w:numId="63" w16cid:durableId="1674189182">
    <w:abstractNumId w:val="84"/>
  </w:num>
  <w:num w:numId="64" w16cid:durableId="733773248">
    <w:abstractNumId w:val="54"/>
  </w:num>
  <w:num w:numId="65" w16cid:durableId="1999649210">
    <w:abstractNumId w:val="132"/>
  </w:num>
  <w:num w:numId="66" w16cid:durableId="479736291">
    <w:abstractNumId w:val="96"/>
  </w:num>
  <w:num w:numId="67" w16cid:durableId="1524198961">
    <w:abstractNumId w:val="12"/>
  </w:num>
  <w:num w:numId="68" w16cid:durableId="987973552">
    <w:abstractNumId w:val="33"/>
  </w:num>
  <w:num w:numId="69" w16cid:durableId="214968901">
    <w:abstractNumId w:val="130"/>
  </w:num>
  <w:num w:numId="70" w16cid:durableId="1267228514">
    <w:abstractNumId w:val="105"/>
  </w:num>
  <w:num w:numId="71" w16cid:durableId="1200239598">
    <w:abstractNumId w:val="133"/>
  </w:num>
  <w:num w:numId="72" w16cid:durableId="211618694">
    <w:abstractNumId w:val="107"/>
  </w:num>
  <w:num w:numId="73" w16cid:durableId="576208015">
    <w:abstractNumId w:val="63"/>
  </w:num>
  <w:num w:numId="74" w16cid:durableId="262304158">
    <w:abstractNumId w:val="116"/>
  </w:num>
  <w:num w:numId="75" w16cid:durableId="1855457532">
    <w:abstractNumId w:val="21"/>
  </w:num>
  <w:num w:numId="76" w16cid:durableId="937563954">
    <w:abstractNumId w:val="108"/>
  </w:num>
  <w:num w:numId="77" w16cid:durableId="1856766364">
    <w:abstractNumId w:val="37"/>
  </w:num>
  <w:num w:numId="78" w16cid:durableId="150104432">
    <w:abstractNumId w:val="125"/>
  </w:num>
  <w:num w:numId="79" w16cid:durableId="1244681613">
    <w:abstractNumId w:val="49"/>
  </w:num>
  <w:num w:numId="80" w16cid:durableId="1241327924">
    <w:abstractNumId w:val="59"/>
  </w:num>
  <w:num w:numId="81" w16cid:durableId="922376863">
    <w:abstractNumId w:val="95"/>
  </w:num>
  <w:num w:numId="82" w16cid:durableId="1954824785">
    <w:abstractNumId w:val="86"/>
  </w:num>
  <w:num w:numId="83" w16cid:durableId="977078401">
    <w:abstractNumId w:val="115"/>
  </w:num>
  <w:num w:numId="84" w16cid:durableId="2049529665">
    <w:abstractNumId w:val="119"/>
  </w:num>
  <w:num w:numId="85" w16cid:durableId="775250422">
    <w:abstractNumId w:val="27"/>
  </w:num>
  <w:num w:numId="86" w16cid:durableId="1192836504">
    <w:abstractNumId w:val="100"/>
  </w:num>
  <w:num w:numId="87" w16cid:durableId="1011297816">
    <w:abstractNumId w:val="41"/>
  </w:num>
  <w:num w:numId="88" w16cid:durableId="2023817982">
    <w:abstractNumId w:val="26"/>
  </w:num>
  <w:num w:numId="89" w16cid:durableId="1062604902">
    <w:abstractNumId w:val="16"/>
  </w:num>
  <w:num w:numId="90" w16cid:durableId="414940009">
    <w:abstractNumId w:val="89"/>
  </w:num>
  <w:num w:numId="91" w16cid:durableId="1516845228">
    <w:abstractNumId w:val="83"/>
  </w:num>
  <w:num w:numId="92" w16cid:durableId="1426027118">
    <w:abstractNumId w:val="110"/>
  </w:num>
  <w:num w:numId="93" w16cid:durableId="1987392788">
    <w:abstractNumId w:val="62"/>
  </w:num>
  <w:num w:numId="94" w16cid:durableId="272787184">
    <w:abstractNumId w:val="28"/>
  </w:num>
  <w:num w:numId="95" w16cid:durableId="1096556542">
    <w:abstractNumId w:val="64"/>
  </w:num>
  <w:num w:numId="96" w16cid:durableId="867449268">
    <w:abstractNumId w:val="17"/>
  </w:num>
  <w:num w:numId="97" w16cid:durableId="670446736">
    <w:abstractNumId w:val="128"/>
  </w:num>
  <w:num w:numId="98" w16cid:durableId="2142336710">
    <w:abstractNumId w:val="69"/>
  </w:num>
  <w:num w:numId="99" w16cid:durableId="1347171399">
    <w:abstractNumId w:val="81"/>
  </w:num>
  <w:num w:numId="100" w16cid:durableId="34821032">
    <w:abstractNumId w:val="79"/>
  </w:num>
  <w:num w:numId="101" w16cid:durableId="1130589644">
    <w:abstractNumId w:val="32"/>
  </w:num>
  <w:num w:numId="102" w16cid:durableId="179246983">
    <w:abstractNumId w:val="129"/>
  </w:num>
  <w:num w:numId="103" w16cid:durableId="1416633105">
    <w:abstractNumId w:val="75"/>
  </w:num>
  <w:num w:numId="104" w16cid:durableId="2031562521">
    <w:abstractNumId w:val="19"/>
  </w:num>
  <w:num w:numId="105" w16cid:durableId="1553079204">
    <w:abstractNumId w:val="34"/>
  </w:num>
  <w:num w:numId="106" w16cid:durableId="836850639">
    <w:abstractNumId w:val="43"/>
  </w:num>
  <w:num w:numId="107" w16cid:durableId="187254717">
    <w:abstractNumId w:val="111"/>
  </w:num>
  <w:num w:numId="108" w16cid:durableId="712273844">
    <w:abstractNumId w:val="126"/>
  </w:num>
  <w:num w:numId="109" w16cid:durableId="980840527">
    <w:abstractNumId w:val="25"/>
  </w:num>
  <w:num w:numId="110" w16cid:durableId="1357265906">
    <w:abstractNumId w:val="88"/>
  </w:num>
  <w:num w:numId="111" w16cid:durableId="599337741">
    <w:abstractNumId w:val="10"/>
  </w:num>
  <w:num w:numId="112" w16cid:durableId="1821380425">
    <w:abstractNumId w:val="103"/>
  </w:num>
  <w:num w:numId="113" w16cid:durableId="333918549">
    <w:abstractNumId w:val="23"/>
  </w:num>
  <w:num w:numId="114" w16cid:durableId="126703118">
    <w:abstractNumId w:val="65"/>
  </w:num>
  <w:num w:numId="115" w16cid:durableId="1572232906">
    <w:abstractNumId w:val="40"/>
  </w:num>
  <w:num w:numId="116" w16cid:durableId="728695846">
    <w:abstractNumId w:val="60"/>
  </w:num>
  <w:num w:numId="117" w16cid:durableId="760876924">
    <w:abstractNumId w:val="71"/>
  </w:num>
  <w:num w:numId="118" w16cid:durableId="1983848601">
    <w:abstractNumId w:val="70"/>
  </w:num>
  <w:num w:numId="119" w16cid:durableId="1606230583">
    <w:abstractNumId w:val="78"/>
  </w:num>
  <w:num w:numId="120" w16cid:durableId="1464739522">
    <w:abstractNumId w:val="91"/>
  </w:num>
  <w:num w:numId="121" w16cid:durableId="2063208751">
    <w:abstractNumId w:val="31"/>
  </w:num>
  <w:num w:numId="122" w16cid:durableId="1680230021">
    <w:abstractNumId w:val="109"/>
  </w:num>
  <w:num w:numId="123" w16cid:durableId="722560623">
    <w:abstractNumId w:val="51"/>
  </w:num>
  <w:num w:numId="124" w16cid:durableId="255872300">
    <w:abstractNumId w:val="13"/>
  </w:num>
  <w:num w:numId="125" w16cid:durableId="560989329">
    <w:abstractNumId w:val="106"/>
  </w:num>
  <w:num w:numId="126" w16cid:durableId="32733410">
    <w:abstractNumId w:val="97"/>
  </w:num>
  <w:num w:numId="127" w16cid:durableId="353966830">
    <w:abstractNumId w:val="85"/>
  </w:num>
  <w:num w:numId="128" w16cid:durableId="2001350860">
    <w:abstractNumId w:val="82"/>
  </w:num>
  <w:num w:numId="129" w16cid:durableId="53168320">
    <w:abstractNumId w:val="76"/>
  </w:num>
  <w:num w:numId="130" w16cid:durableId="637615223">
    <w:abstractNumId w:val="73"/>
  </w:num>
  <w:num w:numId="131" w16cid:durableId="946808853">
    <w:abstractNumId w:val="124"/>
  </w:num>
  <w:num w:numId="132" w16cid:durableId="802305482">
    <w:abstractNumId w:val="121"/>
  </w:num>
  <w:num w:numId="133" w16cid:durableId="495075871">
    <w:abstractNumId w:val="77"/>
  </w:num>
  <w:num w:numId="134" w16cid:durableId="440731374">
    <w:abstractNumId w:val="123"/>
  </w:num>
  <w:num w:numId="135" w16cid:durableId="1417432616">
    <w:abstractNumId w:val="24"/>
  </w:num>
  <w:num w:numId="136" w16cid:durableId="500513354">
    <w:abstractNumId w:val="46"/>
  </w:num>
  <w:num w:numId="137" w16cid:durableId="361712462">
    <w:abstractNumId w:val="118"/>
  </w:num>
  <w:num w:numId="138" w16cid:durableId="1798379059">
    <w:abstractNumId w:val="67"/>
  </w:num>
  <w:num w:numId="139" w16cid:durableId="532109270">
    <w:abstractNumId w:val="61"/>
  </w:num>
  <w:num w:numId="140" w16cid:durableId="345135628">
    <w:abstractNumId w:val="1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2649E"/>
    <w:rsid w:val="00034FB1"/>
    <w:rsid w:val="00037E05"/>
    <w:rsid w:val="00050763"/>
    <w:rsid w:val="00053816"/>
    <w:rsid w:val="00053C98"/>
    <w:rsid w:val="00063C4F"/>
    <w:rsid w:val="00066DC2"/>
    <w:rsid w:val="000727D8"/>
    <w:rsid w:val="00072E04"/>
    <w:rsid w:val="0008745D"/>
    <w:rsid w:val="000932C0"/>
    <w:rsid w:val="000A2C09"/>
    <w:rsid w:val="000A7483"/>
    <w:rsid w:val="000B030D"/>
    <w:rsid w:val="000B1BB6"/>
    <w:rsid w:val="000B53E0"/>
    <w:rsid w:val="000D0B32"/>
    <w:rsid w:val="000E0B2D"/>
    <w:rsid w:val="000E6781"/>
    <w:rsid w:val="00121F5C"/>
    <w:rsid w:val="00123E30"/>
    <w:rsid w:val="001240FE"/>
    <w:rsid w:val="001408A5"/>
    <w:rsid w:val="00143AD3"/>
    <w:rsid w:val="00146DF2"/>
    <w:rsid w:val="00162232"/>
    <w:rsid w:val="00170B43"/>
    <w:rsid w:val="00171054"/>
    <w:rsid w:val="001959AF"/>
    <w:rsid w:val="001A240C"/>
    <w:rsid w:val="001A57BC"/>
    <w:rsid w:val="001B0352"/>
    <w:rsid w:val="001B5567"/>
    <w:rsid w:val="001C6E5A"/>
    <w:rsid w:val="001D26DD"/>
    <w:rsid w:val="001F1128"/>
    <w:rsid w:val="00200659"/>
    <w:rsid w:val="002102C3"/>
    <w:rsid w:val="00214109"/>
    <w:rsid w:val="00225F65"/>
    <w:rsid w:val="00227347"/>
    <w:rsid w:val="00230DEE"/>
    <w:rsid w:val="0024586D"/>
    <w:rsid w:val="00251987"/>
    <w:rsid w:val="00254E34"/>
    <w:rsid w:val="00267677"/>
    <w:rsid w:val="00282091"/>
    <w:rsid w:val="002841F9"/>
    <w:rsid w:val="0029553F"/>
    <w:rsid w:val="002973C4"/>
    <w:rsid w:val="002A1EAC"/>
    <w:rsid w:val="002D0621"/>
    <w:rsid w:val="002D7DA9"/>
    <w:rsid w:val="002E1D2A"/>
    <w:rsid w:val="002F1E47"/>
    <w:rsid w:val="002F22E7"/>
    <w:rsid w:val="00302BB3"/>
    <w:rsid w:val="00313013"/>
    <w:rsid w:val="00334C12"/>
    <w:rsid w:val="00335F06"/>
    <w:rsid w:val="0034770D"/>
    <w:rsid w:val="00350AEC"/>
    <w:rsid w:val="00361878"/>
    <w:rsid w:val="0036340A"/>
    <w:rsid w:val="0036758B"/>
    <w:rsid w:val="003711E6"/>
    <w:rsid w:val="0037381F"/>
    <w:rsid w:val="00373BC3"/>
    <w:rsid w:val="00376287"/>
    <w:rsid w:val="00383308"/>
    <w:rsid w:val="00383AE8"/>
    <w:rsid w:val="003A4CDB"/>
    <w:rsid w:val="003A668A"/>
    <w:rsid w:val="003B4951"/>
    <w:rsid w:val="003D7A80"/>
    <w:rsid w:val="003E0E50"/>
    <w:rsid w:val="003E70B1"/>
    <w:rsid w:val="003F5425"/>
    <w:rsid w:val="00410924"/>
    <w:rsid w:val="00420763"/>
    <w:rsid w:val="00436D6C"/>
    <w:rsid w:val="004460C2"/>
    <w:rsid w:val="004502AD"/>
    <w:rsid w:val="00460485"/>
    <w:rsid w:val="00461527"/>
    <w:rsid w:val="0046259F"/>
    <w:rsid w:val="00463995"/>
    <w:rsid w:val="0048395A"/>
    <w:rsid w:val="004851C7"/>
    <w:rsid w:val="00486C1A"/>
    <w:rsid w:val="00494F44"/>
    <w:rsid w:val="00497790"/>
    <w:rsid w:val="004A38D0"/>
    <w:rsid w:val="004A4B8D"/>
    <w:rsid w:val="004A781E"/>
    <w:rsid w:val="004B5DDF"/>
    <w:rsid w:val="004B66AD"/>
    <w:rsid w:val="004D781F"/>
    <w:rsid w:val="004E1A01"/>
    <w:rsid w:val="004E54C5"/>
    <w:rsid w:val="004F548F"/>
    <w:rsid w:val="004F5BBA"/>
    <w:rsid w:val="00502A30"/>
    <w:rsid w:val="005066C2"/>
    <w:rsid w:val="005202C0"/>
    <w:rsid w:val="005524FC"/>
    <w:rsid w:val="0056267F"/>
    <w:rsid w:val="00571A28"/>
    <w:rsid w:val="005749A8"/>
    <w:rsid w:val="00574B0D"/>
    <w:rsid w:val="005755C2"/>
    <w:rsid w:val="00576495"/>
    <w:rsid w:val="00576773"/>
    <w:rsid w:val="00584351"/>
    <w:rsid w:val="005C10D7"/>
    <w:rsid w:val="005D3443"/>
    <w:rsid w:val="005D7CEB"/>
    <w:rsid w:val="005E01E0"/>
    <w:rsid w:val="005F3404"/>
    <w:rsid w:val="005F4381"/>
    <w:rsid w:val="005F6026"/>
    <w:rsid w:val="00615BDC"/>
    <w:rsid w:val="0062185B"/>
    <w:rsid w:val="00625C40"/>
    <w:rsid w:val="006275BF"/>
    <w:rsid w:val="0063585C"/>
    <w:rsid w:val="00641018"/>
    <w:rsid w:val="00650C7C"/>
    <w:rsid w:val="0066174A"/>
    <w:rsid w:val="006624A5"/>
    <w:rsid w:val="00670CDD"/>
    <w:rsid w:val="00675281"/>
    <w:rsid w:val="00681E99"/>
    <w:rsid w:val="006861EE"/>
    <w:rsid w:val="00692605"/>
    <w:rsid w:val="006A1B7F"/>
    <w:rsid w:val="006A1C38"/>
    <w:rsid w:val="006B00FC"/>
    <w:rsid w:val="006B5F4C"/>
    <w:rsid w:val="006B6DBB"/>
    <w:rsid w:val="006D338C"/>
    <w:rsid w:val="006E3A43"/>
    <w:rsid w:val="006E4199"/>
    <w:rsid w:val="006E6390"/>
    <w:rsid w:val="006E692C"/>
    <w:rsid w:val="006F512E"/>
    <w:rsid w:val="006F78CC"/>
    <w:rsid w:val="00700E3A"/>
    <w:rsid w:val="00701BE4"/>
    <w:rsid w:val="007067F1"/>
    <w:rsid w:val="007127F7"/>
    <w:rsid w:val="00717E8A"/>
    <w:rsid w:val="00725B5C"/>
    <w:rsid w:val="007266DE"/>
    <w:rsid w:val="00730209"/>
    <w:rsid w:val="00730B3C"/>
    <w:rsid w:val="007406F9"/>
    <w:rsid w:val="007427B2"/>
    <w:rsid w:val="00753C47"/>
    <w:rsid w:val="00760739"/>
    <w:rsid w:val="00762508"/>
    <w:rsid w:val="00763716"/>
    <w:rsid w:val="00765B7F"/>
    <w:rsid w:val="00773BA1"/>
    <w:rsid w:val="00784F04"/>
    <w:rsid w:val="007929DC"/>
    <w:rsid w:val="007B0C23"/>
    <w:rsid w:val="007B1CCB"/>
    <w:rsid w:val="007B4191"/>
    <w:rsid w:val="007B489D"/>
    <w:rsid w:val="007D1138"/>
    <w:rsid w:val="007E198D"/>
    <w:rsid w:val="007E631D"/>
    <w:rsid w:val="007F6C9D"/>
    <w:rsid w:val="00810A73"/>
    <w:rsid w:val="00816BCB"/>
    <w:rsid w:val="00833503"/>
    <w:rsid w:val="008406BA"/>
    <w:rsid w:val="00854BDC"/>
    <w:rsid w:val="0088781A"/>
    <w:rsid w:val="008908E1"/>
    <w:rsid w:val="008C41A9"/>
    <w:rsid w:val="008D749A"/>
    <w:rsid w:val="008E12E9"/>
    <w:rsid w:val="008E4083"/>
    <w:rsid w:val="008E7228"/>
    <w:rsid w:val="0090541F"/>
    <w:rsid w:val="00913CC2"/>
    <w:rsid w:val="00917FA9"/>
    <w:rsid w:val="00927370"/>
    <w:rsid w:val="00940CB1"/>
    <w:rsid w:val="00945301"/>
    <w:rsid w:val="009737CE"/>
    <w:rsid w:val="0098532E"/>
    <w:rsid w:val="009859F8"/>
    <w:rsid w:val="009A32B9"/>
    <w:rsid w:val="009B1AB8"/>
    <w:rsid w:val="009C1C93"/>
    <w:rsid w:val="009C33DE"/>
    <w:rsid w:val="009D0082"/>
    <w:rsid w:val="009E65FA"/>
    <w:rsid w:val="009E67D2"/>
    <w:rsid w:val="009E7A60"/>
    <w:rsid w:val="00A0042B"/>
    <w:rsid w:val="00A06EA9"/>
    <w:rsid w:val="00A34DC4"/>
    <w:rsid w:val="00A5295B"/>
    <w:rsid w:val="00A543A3"/>
    <w:rsid w:val="00A54B4B"/>
    <w:rsid w:val="00A623D8"/>
    <w:rsid w:val="00A75FE7"/>
    <w:rsid w:val="00A90051"/>
    <w:rsid w:val="00A940D4"/>
    <w:rsid w:val="00AA69BC"/>
    <w:rsid w:val="00AB12C3"/>
    <w:rsid w:val="00AB511F"/>
    <w:rsid w:val="00AC03BB"/>
    <w:rsid w:val="00AD0D30"/>
    <w:rsid w:val="00AE05C4"/>
    <w:rsid w:val="00B1032D"/>
    <w:rsid w:val="00B10B8F"/>
    <w:rsid w:val="00B12643"/>
    <w:rsid w:val="00B13FD0"/>
    <w:rsid w:val="00B17D16"/>
    <w:rsid w:val="00B4104A"/>
    <w:rsid w:val="00B423B2"/>
    <w:rsid w:val="00B50CAA"/>
    <w:rsid w:val="00B51C10"/>
    <w:rsid w:val="00B6416B"/>
    <w:rsid w:val="00B7120B"/>
    <w:rsid w:val="00B76824"/>
    <w:rsid w:val="00B77A8D"/>
    <w:rsid w:val="00B96880"/>
    <w:rsid w:val="00BB2733"/>
    <w:rsid w:val="00BB781E"/>
    <w:rsid w:val="00BE499C"/>
    <w:rsid w:val="00BF3E4F"/>
    <w:rsid w:val="00BF4292"/>
    <w:rsid w:val="00BF6691"/>
    <w:rsid w:val="00C00B3C"/>
    <w:rsid w:val="00C02F51"/>
    <w:rsid w:val="00C265DD"/>
    <w:rsid w:val="00C2686E"/>
    <w:rsid w:val="00C31260"/>
    <w:rsid w:val="00C34D17"/>
    <w:rsid w:val="00C53F92"/>
    <w:rsid w:val="00C606B5"/>
    <w:rsid w:val="00C64CE6"/>
    <w:rsid w:val="00C73DEE"/>
    <w:rsid w:val="00C758A1"/>
    <w:rsid w:val="00C84464"/>
    <w:rsid w:val="00C85ED3"/>
    <w:rsid w:val="00C93ECF"/>
    <w:rsid w:val="00C94815"/>
    <w:rsid w:val="00C9493B"/>
    <w:rsid w:val="00C96572"/>
    <w:rsid w:val="00CB0A9F"/>
    <w:rsid w:val="00CD4D7E"/>
    <w:rsid w:val="00CE20D1"/>
    <w:rsid w:val="00D07335"/>
    <w:rsid w:val="00D1009B"/>
    <w:rsid w:val="00D12DD4"/>
    <w:rsid w:val="00D1632F"/>
    <w:rsid w:val="00D23BFC"/>
    <w:rsid w:val="00D26D1C"/>
    <w:rsid w:val="00D40BFE"/>
    <w:rsid w:val="00D429F2"/>
    <w:rsid w:val="00D441D5"/>
    <w:rsid w:val="00D44FF9"/>
    <w:rsid w:val="00D53F5A"/>
    <w:rsid w:val="00D548A9"/>
    <w:rsid w:val="00D63544"/>
    <w:rsid w:val="00D72699"/>
    <w:rsid w:val="00D72BE0"/>
    <w:rsid w:val="00D7459E"/>
    <w:rsid w:val="00D80D6C"/>
    <w:rsid w:val="00D81927"/>
    <w:rsid w:val="00D909F0"/>
    <w:rsid w:val="00D95E2C"/>
    <w:rsid w:val="00DA337F"/>
    <w:rsid w:val="00DA3772"/>
    <w:rsid w:val="00DA6A03"/>
    <w:rsid w:val="00DC0D38"/>
    <w:rsid w:val="00DC43A2"/>
    <w:rsid w:val="00DD6A58"/>
    <w:rsid w:val="00DE0986"/>
    <w:rsid w:val="00DF11EB"/>
    <w:rsid w:val="00E07EE4"/>
    <w:rsid w:val="00E24CDE"/>
    <w:rsid w:val="00E30178"/>
    <w:rsid w:val="00E33065"/>
    <w:rsid w:val="00E37ECF"/>
    <w:rsid w:val="00E40258"/>
    <w:rsid w:val="00E42F0D"/>
    <w:rsid w:val="00E71745"/>
    <w:rsid w:val="00E8385C"/>
    <w:rsid w:val="00E86A0C"/>
    <w:rsid w:val="00ED24FC"/>
    <w:rsid w:val="00EE1A1F"/>
    <w:rsid w:val="00EE2264"/>
    <w:rsid w:val="00EF1A44"/>
    <w:rsid w:val="00F050F9"/>
    <w:rsid w:val="00F2356F"/>
    <w:rsid w:val="00F2714C"/>
    <w:rsid w:val="00F3313A"/>
    <w:rsid w:val="00F370F7"/>
    <w:rsid w:val="00F54E56"/>
    <w:rsid w:val="00F73D85"/>
    <w:rsid w:val="00F767FF"/>
    <w:rsid w:val="00F8354E"/>
    <w:rsid w:val="00F84296"/>
    <w:rsid w:val="00F86C91"/>
    <w:rsid w:val="00FA4105"/>
    <w:rsid w:val="00FB195F"/>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FE7"/>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F6C9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4502AD"/>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 w:type="character" w:styleId="FollowedHyperlink">
    <w:name w:val="FollowedHyperlink"/>
    <w:basedOn w:val="DefaultParagraphFont"/>
    <w:rsid w:val="0007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8.08126" TargetMode="External"/><Relationship Id="rId21" Type="http://schemas.openxmlformats.org/officeDocument/2006/relationships/image" Target="media/image12.png"/><Relationship Id="rId34" Type="http://schemas.openxmlformats.org/officeDocument/2006/relationships/hyperlink" Target="https://academictorrents.com/details/1614740ac8c94505e4ecb9d88be8bed7b6afddd4"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ytorch.org/" TargetMode="Externa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crummy.com/software/BeautifulSoup/bs4/doc/" TargetMode="External"/><Relationship Id="rId37" Type="http://schemas.openxmlformats.org/officeDocument/2006/relationships/hyperlink" Target="https://paperswithcode.com/lib/timm/se-resnet" TargetMode="External"/><Relationship Id="rId40" Type="http://schemas.openxmlformats.org/officeDocument/2006/relationships/hyperlink" Target="https://github.com/dil-beszabo/szakdolgozat" TargetMode="External"/><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lanx.ai/glossary/convolutional-neural-networks-cnns" TargetMode="External"/><Relationship Id="rId30" Type="http://schemas.openxmlformats.org/officeDocument/2006/relationships/hyperlink" Target="https://lightning.ai/docs/pytorch/stable/" TargetMode="External"/><Relationship Id="rId35" Type="http://schemas.openxmlformats.org/officeDocument/2006/relationships/hyperlink" Target="https://github.com/ArthurHeitmann/arctic_shift?tab=readme-ov-file"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cademic.oup.com/jcmc/article/18/3/362/4067545?utm_source=chatgpt.com" TargetMode="External"/><Relationship Id="rId33" Type="http://schemas.openxmlformats.org/officeDocument/2006/relationships/hyperlink" Target="https://www.selenium.dev/" TargetMode="External"/><Relationship Id="rId38" Type="http://schemas.openxmlformats.org/officeDocument/2006/relationships/hyperlink" Target="https://shegocodes.medium.com/extract-text-from-image-left-to-right-and-top-to-bottom-with-keras-ocr-b56f098a6efe" TargetMode="External"/><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aclanthology.org/2020.lrec-1.714/" TargetMode="External"/><Relationship Id="rId54" Type="http://schemas.openxmlformats.org/officeDocument/2006/relationships/image" Target="media/image28.png"/><Relationship Id="rId62"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eeksforgeeks.org/residual-networks-resnet-deep-learning" TargetMode="External"/><Relationship Id="rId36" Type="http://schemas.openxmlformats.org/officeDocument/2006/relationships/hyperlink" Target="https://arxiv.org/abs/1709.01507v4"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footer" Target="footer1.xml"/><Relationship Id="rId31" Type="http://schemas.openxmlformats.org/officeDocument/2006/relationships/hyperlink" Target="https://interbrand.com/best-brands/"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codepointtech.com/mastering-wald-tests-in-python-statsmodels-for-regression-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C6A0-11D6-D04C-B869-010A8F76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1</TotalTime>
  <Pages>56</Pages>
  <Words>10917</Words>
  <Characters>77511</Characters>
  <Application>Microsoft Office Word</Application>
  <DocSecurity>0</DocSecurity>
  <Lines>1490</Lines>
  <Paragraphs>581</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 Dr. Molonay Roland, Murgás Levente</Manager>
  <Company>TMIT Tanszék</Company>
  <LinksUpToDate>false</LinksUpToDate>
  <CharactersWithSpaces>87847</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3</cp:revision>
  <cp:lastPrinted>2025-12-11T14:36:00Z</cp:lastPrinted>
  <dcterms:created xsi:type="dcterms:W3CDTF">2025-12-11T14:36:00Z</dcterms:created>
  <dcterms:modified xsi:type="dcterms:W3CDTF">2025-12-11T14:36:00Z</dcterms:modified>
  <cp:category/>
</cp:coreProperties>
</file>